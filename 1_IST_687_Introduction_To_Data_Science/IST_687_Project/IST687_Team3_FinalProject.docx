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2EFE2" w14:textId="18E808DB" w:rsidR="00C6554A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18A87A39" w14:textId="77777777" w:rsidR="00CF072C" w:rsidRPr="008B5277" w:rsidRDefault="00CF072C" w:rsidP="00C6554A">
      <w:pPr>
        <w:pStyle w:val="Photo"/>
      </w:pPr>
    </w:p>
    <w:p w14:paraId="216E8263" w14:textId="77777777" w:rsidR="00CD24BD" w:rsidRPr="00BA71C1" w:rsidRDefault="00B35831" w:rsidP="00C6554A">
      <w:pPr>
        <w:pStyle w:val="Title"/>
        <w:rPr>
          <w:rFonts w:ascii="Calibri" w:hAnsi="Calibri" w:cs="Calibri"/>
          <w:color w:val="FF0000"/>
        </w:rPr>
      </w:pPr>
      <w:bookmarkStart w:id="5" w:name="_Hlk58406156"/>
      <w:bookmarkEnd w:id="0"/>
      <w:bookmarkEnd w:id="1"/>
      <w:bookmarkEnd w:id="2"/>
      <w:bookmarkEnd w:id="3"/>
      <w:bookmarkEnd w:id="4"/>
      <w:r w:rsidRPr="00BA71C1">
        <w:rPr>
          <w:rFonts w:ascii="Calibri" w:hAnsi="Calibri" w:cs="Calibri"/>
          <w:color w:val="FF0000"/>
        </w:rPr>
        <w:t>Airline Survey</w:t>
      </w:r>
      <w:r w:rsidR="00845A56" w:rsidRPr="00BA71C1">
        <w:rPr>
          <w:rFonts w:ascii="Calibri" w:hAnsi="Calibri" w:cs="Calibri"/>
          <w:color w:val="FF0000"/>
        </w:rPr>
        <w:t xml:space="preserve"> Data Analysis </w:t>
      </w:r>
    </w:p>
    <w:p w14:paraId="6EAA6901" w14:textId="7A12C912" w:rsidR="00580A1B" w:rsidRPr="00BA71C1" w:rsidRDefault="00BC4080" w:rsidP="00C6554A">
      <w:pPr>
        <w:pStyle w:val="Title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Southeast</w:t>
      </w:r>
      <w:r w:rsidR="00CD24BD" w:rsidRPr="00BA71C1">
        <w:rPr>
          <w:rFonts w:ascii="Calibri" w:hAnsi="Calibri" w:cs="Calibri"/>
          <w:color w:val="FF0000"/>
        </w:rPr>
        <w:t xml:space="preserve"> Airline</w:t>
      </w:r>
      <w:r w:rsidR="00967773" w:rsidRPr="00BA71C1"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  <w:color w:val="FF0000"/>
        </w:rPr>
        <w:t>Co</w:t>
      </w:r>
      <w:r w:rsidR="00967773" w:rsidRPr="00BA71C1">
        <w:rPr>
          <w:rFonts w:ascii="Calibri" w:hAnsi="Calibri" w:cs="Calibri"/>
          <w:color w:val="FF0000"/>
        </w:rPr>
        <w:t>.</w:t>
      </w:r>
    </w:p>
    <w:p w14:paraId="6B99FA1C" w14:textId="77777777" w:rsidR="00580A1B" w:rsidRDefault="00580A1B" w:rsidP="00C6554A">
      <w:pPr>
        <w:pStyle w:val="Title"/>
      </w:pPr>
    </w:p>
    <w:p w14:paraId="2A4F6A74" w14:textId="77777777" w:rsidR="00580A1B" w:rsidRDefault="00580A1B" w:rsidP="00C6554A">
      <w:pPr>
        <w:pStyle w:val="Title"/>
      </w:pPr>
    </w:p>
    <w:p w14:paraId="67499D85" w14:textId="0D30FCBF" w:rsidR="00C6554A" w:rsidRDefault="00580A1B" w:rsidP="00C6554A">
      <w:pPr>
        <w:pStyle w:val="Title"/>
      </w:pPr>
      <w:r>
        <w:rPr>
          <w:noProof/>
        </w:rPr>
        <w:drawing>
          <wp:inline distT="0" distB="0" distL="0" distR="0" wp14:anchorId="2B5CD69F" wp14:editId="0E281587">
            <wp:extent cx="5486400" cy="3415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ECC">
        <w:br/>
      </w:r>
    </w:p>
    <w:p w14:paraId="6D2F05D9" w14:textId="3CA5C0EB" w:rsidR="00845A56" w:rsidRPr="00BA71C1" w:rsidRDefault="00845A56" w:rsidP="00B12CEA">
      <w:pPr>
        <w:pStyle w:val="ContactInfo"/>
        <w:rPr>
          <w:rFonts w:ascii="Calibri" w:hAnsi="Calibri" w:cs="Calibri"/>
          <w:color w:val="FF0000"/>
        </w:rPr>
      </w:pPr>
      <w:r w:rsidRPr="00BA71C1">
        <w:rPr>
          <w:rFonts w:ascii="Calibri" w:hAnsi="Calibri" w:cs="Calibri"/>
          <w:color w:val="FF0000"/>
        </w:rPr>
        <w:t xml:space="preserve">Prof </w:t>
      </w:r>
      <w:proofErr w:type="spellStart"/>
      <w:r w:rsidR="00B12CEA" w:rsidRPr="00BA71C1">
        <w:rPr>
          <w:rFonts w:ascii="Calibri" w:hAnsi="Calibri" w:cs="Calibri"/>
          <w:color w:val="FF0000"/>
        </w:rPr>
        <w:t>Krudys</w:t>
      </w:r>
      <w:proofErr w:type="spellEnd"/>
      <w:r w:rsidRPr="00BA71C1">
        <w:rPr>
          <w:rFonts w:ascii="Calibri" w:hAnsi="Calibri" w:cs="Calibri"/>
          <w:color w:val="FF0000"/>
        </w:rPr>
        <w:br/>
      </w:r>
      <w:r w:rsidRPr="00BA71C1">
        <w:rPr>
          <w:rFonts w:ascii="Calibri" w:hAnsi="Calibri" w:cs="Calibri"/>
          <w:color w:val="FF0000"/>
        </w:rPr>
        <w:br/>
      </w:r>
      <w:r w:rsidRPr="00BA71C1">
        <w:rPr>
          <w:rFonts w:ascii="Calibri" w:hAnsi="Calibri" w:cs="Calibri"/>
          <w:color w:val="FF0000"/>
        </w:rPr>
        <w:br/>
      </w:r>
      <w:proofErr w:type="spellStart"/>
      <w:r w:rsidR="5F080D02" w:rsidRPr="00BA71C1">
        <w:rPr>
          <w:rFonts w:ascii="Calibri" w:hAnsi="Calibri" w:cs="Calibri"/>
          <w:color w:val="FF0000"/>
        </w:rPr>
        <w:t>Tamilselvan</w:t>
      </w:r>
      <w:proofErr w:type="spellEnd"/>
      <w:r w:rsidR="5F080D02" w:rsidRPr="00BA71C1">
        <w:rPr>
          <w:rFonts w:ascii="Calibri" w:hAnsi="Calibri" w:cs="Calibri"/>
          <w:color w:val="FF0000"/>
        </w:rPr>
        <w:t xml:space="preserve"> </w:t>
      </w:r>
      <w:proofErr w:type="spellStart"/>
      <w:r w:rsidR="5F080D02" w:rsidRPr="00BA71C1">
        <w:rPr>
          <w:rFonts w:ascii="Calibri" w:hAnsi="Calibri" w:cs="Calibri"/>
          <w:color w:val="FF0000"/>
        </w:rPr>
        <w:t>Tamilmani</w:t>
      </w:r>
      <w:proofErr w:type="spellEnd"/>
    </w:p>
    <w:p w14:paraId="06EE3241" w14:textId="323C061D" w:rsidR="5F080D02" w:rsidRPr="00BA71C1" w:rsidRDefault="5F080D02" w:rsidP="34BE8E01">
      <w:pPr>
        <w:pStyle w:val="ContactInfo"/>
        <w:rPr>
          <w:rFonts w:ascii="Calibri" w:hAnsi="Calibri" w:cs="Calibri"/>
          <w:color w:val="FF0000"/>
        </w:rPr>
      </w:pPr>
      <w:r w:rsidRPr="00BA71C1">
        <w:rPr>
          <w:rFonts w:ascii="Calibri" w:hAnsi="Calibri" w:cs="Calibri"/>
          <w:color w:val="FF0000"/>
        </w:rPr>
        <w:t xml:space="preserve">Amanda </w:t>
      </w:r>
      <w:proofErr w:type="spellStart"/>
      <w:r w:rsidRPr="00BA71C1">
        <w:rPr>
          <w:rFonts w:ascii="Calibri" w:hAnsi="Calibri" w:cs="Calibri"/>
          <w:color w:val="FF0000"/>
        </w:rPr>
        <w:t>Xiong</w:t>
      </w:r>
      <w:proofErr w:type="spellEnd"/>
    </w:p>
    <w:p w14:paraId="0A82CC04" w14:textId="0BB570C9" w:rsidR="5F080D02" w:rsidRPr="00BA71C1" w:rsidRDefault="5F080D02" w:rsidP="34BE8E01">
      <w:pPr>
        <w:pStyle w:val="ContactInfo"/>
        <w:rPr>
          <w:rFonts w:ascii="Calibri" w:hAnsi="Calibri" w:cs="Calibri"/>
          <w:color w:val="FF0000"/>
        </w:rPr>
      </w:pPr>
      <w:r w:rsidRPr="00BA71C1">
        <w:rPr>
          <w:rFonts w:ascii="Calibri" w:hAnsi="Calibri" w:cs="Calibri"/>
          <w:color w:val="FF0000"/>
        </w:rPr>
        <w:t xml:space="preserve">Kelly </w:t>
      </w:r>
      <w:proofErr w:type="spellStart"/>
      <w:r w:rsidRPr="00BA71C1">
        <w:rPr>
          <w:rFonts w:ascii="Calibri" w:hAnsi="Calibri" w:cs="Calibri"/>
          <w:color w:val="FF0000"/>
        </w:rPr>
        <w:t>Spilman</w:t>
      </w:r>
      <w:proofErr w:type="spellEnd"/>
    </w:p>
    <w:p w14:paraId="7B8ECC32" w14:textId="537DB72C" w:rsidR="00C6554A" w:rsidRPr="00BA71C1" w:rsidRDefault="00C6554A" w:rsidP="00C6554A">
      <w:pPr>
        <w:pStyle w:val="ContactInfo"/>
        <w:rPr>
          <w:rFonts w:ascii="Calibri" w:hAnsi="Calibri" w:cs="Calibri"/>
          <w:color w:val="FF0000"/>
        </w:rPr>
      </w:pPr>
      <w:r w:rsidRPr="00BA71C1">
        <w:rPr>
          <w:rFonts w:ascii="Calibri" w:hAnsi="Calibri" w:cs="Calibri"/>
          <w:color w:val="FF0000"/>
        </w:rPr>
        <w:t xml:space="preserve"> </w:t>
      </w:r>
      <w:r w:rsidR="00845A56" w:rsidRPr="00BA71C1">
        <w:rPr>
          <w:rFonts w:ascii="Calibri" w:hAnsi="Calibri" w:cs="Calibri"/>
          <w:color w:val="FF0000"/>
        </w:rPr>
        <w:t>IST 687</w:t>
      </w:r>
      <w:r w:rsidRPr="00BA71C1">
        <w:rPr>
          <w:rFonts w:ascii="Calibri" w:hAnsi="Calibri" w:cs="Calibri"/>
          <w:color w:val="FF0000"/>
        </w:rPr>
        <w:t xml:space="preserve"> | </w:t>
      </w:r>
      <w:r w:rsidR="00845A56" w:rsidRPr="00BA71C1">
        <w:rPr>
          <w:rFonts w:ascii="Calibri" w:hAnsi="Calibri" w:cs="Calibri"/>
          <w:color w:val="FF0000"/>
        </w:rPr>
        <w:t>December 1</w:t>
      </w:r>
      <w:r w:rsidR="628505E0" w:rsidRPr="00BA71C1">
        <w:rPr>
          <w:rFonts w:ascii="Calibri" w:hAnsi="Calibri" w:cs="Calibri"/>
          <w:color w:val="FF0000"/>
        </w:rPr>
        <w:t>4, 2020</w:t>
      </w:r>
    </w:p>
    <w:p w14:paraId="130E5519" w14:textId="7A2B07A1" w:rsidR="00C6554A" w:rsidRPr="00BA71C1" w:rsidRDefault="00C6554A" w:rsidP="00C6554A">
      <w:pPr>
        <w:pStyle w:val="ContactInfo"/>
        <w:rPr>
          <w:rFonts w:ascii="Calibri" w:hAnsi="Calibri" w:cs="Calibri"/>
        </w:rPr>
      </w:pPr>
    </w:p>
    <w:bookmarkStart w:id="6" w:name="_Hlk58406177" w:displacedByCustomXml="next"/>
    <w:sdt>
      <w:sdtPr>
        <w:rPr>
          <w:rFonts w:ascii="Calibri" w:eastAsiaTheme="minorHAnsi" w:hAnsi="Calibri" w:cs="Calibri"/>
          <w:color w:val="595959" w:themeColor="text1" w:themeTint="A6"/>
          <w:sz w:val="22"/>
          <w:szCs w:val="22"/>
        </w:rPr>
        <w:id w:val="691037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21DB52" w14:textId="77777777" w:rsidR="00B06E49" w:rsidRPr="00B90C5E" w:rsidRDefault="00B06E49" w:rsidP="00B06E49">
          <w:pPr>
            <w:pStyle w:val="TOCHeading"/>
            <w:rPr>
              <w:rFonts w:ascii="Calibri" w:hAnsi="Calibri" w:cs="Calibri"/>
              <w:color w:val="FF0000"/>
            </w:rPr>
          </w:pPr>
          <w:r w:rsidRPr="00B90C5E">
            <w:rPr>
              <w:rFonts w:ascii="Calibri" w:hAnsi="Calibri" w:cs="Calibri"/>
              <w:color w:val="FF0000"/>
            </w:rPr>
            <w:t>Table of Contents</w:t>
          </w:r>
        </w:p>
        <w:p w14:paraId="07E7A033" w14:textId="77777777" w:rsidR="00B06E49" w:rsidRPr="00B90C5E" w:rsidRDefault="00B06E49" w:rsidP="00B06E49">
          <w:pPr>
            <w:pStyle w:val="TOC1"/>
            <w:tabs>
              <w:tab w:val="right" w:leader="dot" w:pos="8630"/>
            </w:tabs>
            <w:rPr>
              <w:rFonts w:ascii="Calibri" w:eastAsiaTheme="minorEastAsia" w:hAnsi="Calibri" w:cs="Calibri"/>
              <w:noProof/>
              <w:color w:val="auto"/>
            </w:rPr>
          </w:pPr>
          <w:r w:rsidRPr="00B90C5E">
            <w:rPr>
              <w:rFonts w:ascii="Calibri" w:hAnsi="Calibri" w:cs="Calibri"/>
            </w:rPr>
            <w:fldChar w:fldCharType="begin"/>
          </w:r>
          <w:r w:rsidRPr="00B90C5E">
            <w:rPr>
              <w:rFonts w:ascii="Calibri" w:hAnsi="Calibri" w:cs="Calibri"/>
            </w:rPr>
            <w:instrText xml:space="preserve"> TOC \o "1-3" \h \z \u </w:instrText>
          </w:r>
          <w:r w:rsidRPr="00B90C5E">
            <w:rPr>
              <w:rFonts w:ascii="Calibri" w:hAnsi="Calibri" w:cs="Calibri"/>
            </w:rPr>
            <w:fldChar w:fldCharType="separate"/>
          </w:r>
          <w:hyperlink w:anchor="_Toc500423205" w:history="1">
            <w:r w:rsidRPr="00B90C5E">
              <w:rPr>
                <w:rStyle w:val="Hyperlink"/>
                <w:rFonts w:ascii="Calibri" w:hAnsi="Calibri" w:cs="Calibri"/>
                <w:noProof/>
              </w:rPr>
              <w:t>Introduction</w:t>
            </w:r>
            <w:r w:rsidRPr="00B90C5E">
              <w:rPr>
                <w:rFonts w:ascii="Calibri" w:hAnsi="Calibri" w:cs="Calibri"/>
                <w:noProof/>
                <w:webHidden/>
              </w:rPr>
              <w:tab/>
            </w:r>
            <w:r w:rsidRPr="00B90C5E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B90C5E">
              <w:rPr>
                <w:rFonts w:ascii="Calibri" w:hAnsi="Calibri" w:cs="Calibri"/>
                <w:noProof/>
                <w:webHidden/>
              </w:rPr>
              <w:instrText xml:space="preserve"> PAGEREF _Toc500423205 \h </w:instrText>
            </w:r>
            <w:r w:rsidRPr="00B90C5E">
              <w:rPr>
                <w:rFonts w:ascii="Calibri" w:hAnsi="Calibri" w:cs="Calibri"/>
                <w:noProof/>
                <w:webHidden/>
              </w:rPr>
            </w:r>
            <w:r w:rsidRPr="00B90C5E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Pr="00B90C5E">
              <w:rPr>
                <w:rFonts w:ascii="Calibri" w:hAnsi="Calibri" w:cs="Calibri"/>
                <w:noProof/>
                <w:webHidden/>
              </w:rPr>
              <w:t>2</w:t>
            </w:r>
            <w:r w:rsidRPr="00B90C5E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BF97BF9" w14:textId="77777777" w:rsidR="00B06E49" w:rsidRPr="00B90C5E" w:rsidRDefault="0038327E" w:rsidP="00B06E49">
          <w:pPr>
            <w:pStyle w:val="TOC1"/>
            <w:tabs>
              <w:tab w:val="right" w:leader="dot" w:pos="8630"/>
            </w:tabs>
            <w:rPr>
              <w:rFonts w:ascii="Calibri" w:eastAsiaTheme="minorEastAsia" w:hAnsi="Calibri" w:cs="Calibri"/>
              <w:noProof/>
              <w:color w:val="auto"/>
            </w:rPr>
          </w:pPr>
          <w:hyperlink w:anchor="_Toc500423206" w:history="1">
            <w:r w:rsidR="00B06E49" w:rsidRPr="00B90C5E">
              <w:rPr>
                <w:rStyle w:val="Hyperlink"/>
                <w:rFonts w:ascii="Calibri" w:hAnsi="Calibri" w:cs="Calibri"/>
                <w:noProof/>
              </w:rPr>
              <w:t>Industry Analysis</w:t>
            </w:r>
            <w:r w:rsidR="00B06E49" w:rsidRPr="00B90C5E">
              <w:rPr>
                <w:rFonts w:ascii="Calibri" w:hAnsi="Calibri" w:cs="Calibri"/>
                <w:noProof/>
                <w:webHidden/>
              </w:rPr>
              <w:tab/>
            </w:r>
            <w:r w:rsidR="00B06E49" w:rsidRPr="00B90C5E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06E49" w:rsidRPr="00B90C5E">
              <w:rPr>
                <w:rFonts w:ascii="Calibri" w:hAnsi="Calibri" w:cs="Calibri"/>
                <w:noProof/>
                <w:webHidden/>
              </w:rPr>
              <w:instrText xml:space="preserve"> PAGEREF _Toc500423206 \h </w:instrText>
            </w:r>
            <w:r w:rsidR="00B06E49" w:rsidRPr="00B90C5E">
              <w:rPr>
                <w:rFonts w:ascii="Calibri" w:hAnsi="Calibri" w:cs="Calibri"/>
                <w:noProof/>
                <w:webHidden/>
              </w:rPr>
            </w:r>
            <w:r w:rsidR="00B06E49" w:rsidRPr="00B90C5E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06E49" w:rsidRPr="00B90C5E">
              <w:rPr>
                <w:rFonts w:ascii="Calibri" w:hAnsi="Calibri" w:cs="Calibri"/>
                <w:noProof/>
                <w:webHidden/>
              </w:rPr>
              <w:t>2</w:t>
            </w:r>
            <w:r w:rsidR="00B06E49" w:rsidRPr="00B90C5E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D15E92F" w14:textId="374B70EA" w:rsidR="00B06E49" w:rsidRDefault="004A31C6" w:rsidP="00B06E49">
          <w:pPr>
            <w:pStyle w:val="TOC1"/>
            <w:tabs>
              <w:tab w:val="right" w:leader="dot" w:pos="8630"/>
            </w:tabs>
          </w:pPr>
          <w:r>
            <w:t>Overview of Southeast Airline Co………………………………………………………………………………………. 4</w:t>
          </w:r>
        </w:p>
        <w:p w14:paraId="643799F2" w14:textId="35EEF1A0" w:rsidR="004A31C6" w:rsidRPr="004A31C6" w:rsidRDefault="004A31C6" w:rsidP="004A31C6">
          <w:r>
            <w:t>Business Questions…………………………………………………………………………………………………………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 xml:space="preserve"> 5</w:t>
          </w:r>
        </w:p>
        <w:p w14:paraId="2B6CF65E" w14:textId="35712E5F" w:rsidR="00B06E49" w:rsidRPr="00B90C5E" w:rsidRDefault="004A31C6" w:rsidP="00B06E49">
          <w:pPr>
            <w:pStyle w:val="TOC1"/>
            <w:tabs>
              <w:tab w:val="right" w:leader="dot" w:pos="8630"/>
            </w:tabs>
            <w:rPr>
              <w:rFonts w:ascii="Calibri" w:eastAsiaTheme="minorEastAsia" w:hAnsi="Calibri" w:cs="Calibri"/>
              <w:noProof/>
              <w:color w:val="auto"/>
            </w:rPr>
          </w:pPr>
          <w:r>
            <w:rPr>
              <w:rFonts w:ascii="Calibri" w:hAnsi="Calibri" w:cs="Calibri"/>
              <w:noProof/>
            </w:rPr>
            <w:t>Data</w:t>
          </w:r>
          <w:r w:rsidR="00A55775">
            <w:rPr>
              <w:rFonts w:ascii="Calibri" w:hAnsi="Calibri" w:cs="Calibri"/>
              <w:noProof/>
            </w:rPr>
            <w:t xml:space="preserve"> </w:t>
          </w:r>
          <w:r w:rsidR="004F5561">
            <w:rPr>
              <w:rFonts w:ascii="Calibri" w:hAnsi="Calibri" w:cs="Calibri"/>
              <w:noProof/>
            </w:rPr>
            <w:t>Identification</w:t>
          </w:r>
          <w:r>
            <w:rPr>
              <w:rFonts w:ascii="Calibri" w:hAnsi="Calibri" w:cs="Calibri"/>
              <w:noProof/>
            </w:rPr>
            <w:t>…………………………………………………………………………………………………………………… 5</w:t>
          </w:r>
        </w:p>
        <w:p w14:paraId="0E344513" w14:textId="38919C5D" w:rsidR="00B06E49" w:rsidRPr="00B90C5E" w:rsidRDefault="0038327E" w:rsidP="00B06E49">
          <w:pPr>
            <w:pStyle w:val="TOC1"/>
            <w:tabs>
              <w:tab w:val="right" w:leader="dot" w:pos="8630"/>
            </w:tabs>
            <w:rPr>
              <w:rFonts w:ascii="Calibri" w:eastAsiaTheme="minorEastAsia" w:hAnsi="Calibri" w:cs="Calibri"/>
              <w:noProof/>
              <w:color w:val="auto"/>
            </w:rPr>
          </w:pPr>
          <w:hyperlink w:anchor="_Toc500423211" w:history="1">
            <w:r w:rsidR="00B06E49" w:rsidRPr="00B90C5E">
              <w:rPr>
                <w:rStyle w:val="Hyperlink"/>
                <w:rFonts w:ascii="Calibri" w:hAnsi="Calibri" w:cs="Calibri"/>
                <w:noProof/>
              </w:rPr>
              <w:t>Descriptive Statistics</w:t>
            </w:r>
            <w:r w:rsidR="00B06E49" w:rsidRPr="00B90C5E">
              <w:rPr>
                <w:rFonts w:ascii="Calibri" w:hAnsi="Calibri" w:cs="Calibri"/>
                <w:noProof/>
                <w:webHidden/>
              </w:rPr>
              <w:tab/>
            </w:r>
          </w:hyperlink>
          <w:r w:rsidR="004A31C6">
            <w:rPr>
              <w:rFonts w:ascii="Calibri" w:hAnsi="Calibri" w:cs="Calibri"/>
              <w:noProof/>
            </w:rPr>
            <w:t>8</w:t>
          </w:r>
        </w:p>
        <w:p w14:paraId="50482E6D" w14:textId="17433B16" w:rsidR="004A31C6" w:rsidRDefault="0038327E" w:rsidP="004A31C6">
          <w:pPr>
            <w:pStyle w:val="TOC1"/>
            <w:tabs>
              <w:tab w:val="right" w:leader="dot" w:pos="8630"/>
            </w:tabs>
            <w:rPr>
              <w:rFonts w:ascii="Calibri" w:hAnsi="Calibri" w:cs="Calibri"/>
              <w:noProof/>
            </w:rPr>
          </w:pPr>
          <w:hyperlink w:anchor="_Toc500423212" w:history="1">
            <w:r w:rsidR="00B06E49" w:rsidRPr="00B90C5E">
              <w:rPr>
                <w:rStyle w:val="Hyperlink"/>
                <w:rFonts w:ascii="Calibri" w:hAnsi="Calibri" w:cs="Calibri"/>
                <w:noProof/>
              </w:rPr>
              <w:t>Modeling Techniques</w:t>
            </w:r>
            <w:r w:rsidR="00B06E49" w:rsidRPr="00B90C5E">
              <w:rPr>
                <w:rFonts w:ascii="Calibri" w:hAnsi="Calibri" w:cs="Calibri"/>
                <w:noProof/>
                <w:webHidden/>
              </w:rPr>
              <w:tab/>
            </w:r>
          </w:hyperlink>
          <w:r w:rsidR="004A31C6">
            <w:rPr>
              <w:rFonts w:ascii="Calibri" w:hAnsi="Calibri" w:cs="Calibri"/>
              <w:noProof/>
            </w:rPr>
            <w:t>11</w:t>
          </w:r>
        </w:p>
        <w:p w14:paraId="093E72BE" w14:textId="670F30E3" w:rsidR="00BC30AD" w:rsidRDefault="00BC30AD" w:rsidP="00BC30AD">
          <w:r>
            <w:t>Association Rules ……………………………………………………………………………………………………………… 17</w:t>
          </w:r>
        </w:p>
        <w:p w14:paraId="4CD35678" w14:textId="408D49C2" w:rsidR="009903A5" w:rsidRDefault="009903A5" w:rsidP="00BC30AD">
          <w:r>
            <w:t>Visualizations …………………………………………………………………………………………………………………… 21</w:t>
          </w:r>
        </w:p>
        <w:p w14:paraId="3F156B82" w14:textId="20608277" w:rsidR="009903A5" w:rsidRDefault="00BC30AD" w:rsidP="00BC30AD">
          <w:r>
            <w:t>Business Questions Interpretations ………………………………………………………………………………….</w:t>
          </w:r>
          <w:r w:rsidR="009903A5">
            <w:t xml:space="preserve"> </w:t>
          </w:r>
          <w:r w:rsidR="00715E15">
            <w:t>32</w:t>
          </w:r>
        </w:p>
        <w:p w14:paraId="0E047BA8" w14:textId="5752BEFF" w:rsidR="009903A5" w:rsidRDefault="009903A5" w:rsidP="00BC30AD">
          <w:r>
            <w:t>Recommendations…………………………………………………………………………………………………………</w:t>
          </w:r>
          <w:proofErr w:type="gramStart"/>
          <w:r>
            <w:t>…..</w:t>
          </w:r>
          <w:proofErr w:type="gramEnd"/>
          <w:r w:rsidR="00715E15">
            <w:t>38</w:t>
          </w:r>
        </w:p>
        <w:p w14:paraId="3C1FAE9A" w14:textId="77777777" w:rsidR="009903A5" w:rsidRPr="00BC30AD" w:rsidRDefault="009903A5" w:rsidP="00BC30AD"/>
        <w:p w14:paraId="047DBA3C" w14:textId="33BCF5E2" w:rsidR="00B06E49" w:rsidRPr="00BA71C1" w:rsidRDefault="00B06E49" w:rsidP="00B06E49">
          <w:pPr>
            <w:rPr>
              <w:rFonts w:ascii="Calibri" w:hAnsi="Calibri" w:cs="Calibri"/>
            </w:rPr>
          </w:pPr>
          <w:r w:rsidRPr="00B90C5E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bookmarkEnd w:id="6" w:displacedByCustomXml="prev"/>
    <w:p w14:paraId="4BE98776" w14:textId="57F43280" w:rsidR="00C6554A" w:rsidRDefault="00C6554A" w:rsidP="00C6554A">
      <w:pPr>
        <w:pStyle w:val="ContactInfo"/>
      </w:pPr>
    </w:p>
    <w:bookmarkEnd w:id="5"/>
    <w:p w14:paraId="20B95372" w14:textId="77777777" w:rsidR="00D54264" w:rsidRDefault="00D54264" w:rsidP="00E07EF1">
      <w:pPr>
        <w:pStyle w:val="TOC10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br w:type="page"/>
      </w:r>
    </w:p>
    <w:p w14:paraId="00C2FF08" w14:textId="299A8ABE" w:rsidR="00C6554A" w:rsidRPr="000556F1" w:rsidRDefault="00730420" w:rsidP="00535AB7">
      <w:pPr>
        <w:pStyle w:val="Heading1"/>
        <w:tabs>
          <w:tab w:val="center" w:pos="4320"/>
        </w:tabs>
        <w:jc w:val="both"/>
        <w:rPr>
          <w:rFonts w:ascii="Calibri" w:hAnsi="Calibri" w:cs="Calibri"/>
        </w:rPr>
      </w:pPr>
      <w:bookmarkStart w:id="7" w:name="_Toc500423205"/>
      <w:bookmarkStart w:id="8" w:name="_Hlk58406258"/>
      <w:bookmarkStart w:id="9" w:name="_Hlk58406212"/>
      <w:r w:rsidRPr="000556F1">
        <w:rPr>
          <w:rFonts w:ascii="Calibri" w:hAnsi="Calibri" w:cs="Calibri"/>
          <w:color w:val="FF0000"/>
        </w:rPr>
        <w:lastRenderedPageBreak/>
        <w:t>Introduction</w:t>
      </w:r>
      <w:bookmarkEnd w:id="7"/>
      <w:r w:rsidR="00535AB7" w:rsidRPr="000556F1">
        <w:rPr>
          <w:rFonts w:ascii="Calibri" w:hAnsi="Calibri" w:cs="Calibri"/>
        </w:rPr>
        <w:tab/>
      </w:r>
    </w:p>
    <w:p w14:paraId="53BE7560" w14:textId="77777777" w:rsidR="00F72C25" w:rsidRPr="00CC2504" w:rsidRDefault="00730420" w:rsidP="00677ABE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  <w:u w:val="single"/>
        </w:rPr>
      </w:pPr>
      <w:r w:rsidRPr="00CC2504">
        <w:rPr>
          <w:rFonts w:ascii="Calibri" w:hAnsi="Calibri" w:cs="Calibri"/>
          <w:color w:val="auto"/>
          <w:u w:val="single"/>
        </w:rPr>
        <w:t>Project</w:t>
      </w:r>
      <w:r w:rsidR="00F72C25" w:rsidRPr="00CC2504">
        <w:rPr>
          <w:rFonts w:ascii="Calibri" w:hAnsi="Calibri" w:cs="Calibri"/>
          <w:color w:val="auto"/>
          <w:u w:val="single"/>
        </w:rPr>
        <w:t xml:space="preserve"> </w:t>
      </w:r>
      <w:r w:rsidRPr="00CC2504">
        <w:rPr>
          <w:rFonts w:ascii="Calibri" w:hAnsi="Calibri" w:cs="Calibri"/>
          <w:color w:val="auto"/>
          <w:u w:val="single"/>
        </w:rPr>
        <w:t>Objective</w:t>
      </w:r>
      <w:r w:rsidR="00F72C25" w:rsidRPr="00CC2504">
        <w:rPr>
          <w:rFonts w:ascii="Calibri" w:hAnsi="Calibri" w:cs="Calibri"/>
          <w:color w:val="auto"/>
          <w:u w:val="single"/>
        </w:rPr>
        <w:t xml:space="preserve">: </w:t>
      </w:r>
    </w:p>
    <w:p w14:paraId="4CA9C8CE" w14:textId="7BB238C1" w:rsidR="00F72C25" w:rsidRPr="00CC2504" w:rsidRDefault="00AC15EF" w:rsidP="00677ABE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>The</w:t>
      </w:r>
      <w:r w:rsidR="00F72C25" w:rsidRPr="00CC2504">
        <w:rPr>
          <w:rFonts w:ascii="Calibri" w:hAnsi="Calibri" w:cs="Calibri"/>
          <w:color w:val="auto"/>
        </w:rPr>
        <w:t xml:space="preserve"> data analysis </w:t>
      </w:r>
      <w:r w:rsidR="0040001D">
        <w:rPr>
          <w:rFonts w:ascii="Calibri" w:hAnsi="Calibri" w:cs="Calibri"/>
          <w:color w:val="auto"/>
        </w:rPr>
        <w:t>project's</w:t>
      </w:r>
      <w:r>
        <w:rPr>
          <w:rFonts w:ascii="Calibri" w:hAnsi="Calibri" w:cs="Calibri"/>
          <w:color w:val="auto"/>
        </w:rPr>
        <w:t xml:space="preserve"> objective</w:t>
      </w:r>
      <w:r w:rsidR="00F72C25" w:rsidRPr="00CC2504">
        <w:rPr>
          <w:rFonts w:ascii="Calibri" w:hAnsi="Calibri" w:cs="Calibri"/>
          <w:color w:val="auto"/>
        </w:rPr>
        <w:t xml:space="preserve"> is to analyze data collected </w:t>
      </w:r>
      <w:r w:rsidR="00D45EB0" w:rsidRPr="00CC2504">
        <w:rPr>
          <w:rFonts w:ascii="Calibri" w:hAnsi="Calibri" w:cs="Calibri"/>
          <w:color w:val="auto"/>
        </w:rPr>
        <w:t>through</w:t>
      </w:r>
      <w:r w:rsidR="00F72C25" w:rsidRPr="00CC2504">
        <w:rPr>
          <w:rFonts w:ascii="Calibri" w:hAnsi="Calibri" w:cs="Calibri"/>
          <w:color w:val="auto"/>
        </w:rPr>
        <w:t xml:space="preserve"> </w:t>
      </w:r>
      <w:r w:rsidR="00C51D53">
        <w:rPr>
          <w:rFonts w:ascii="Calibri" w:hAnsi="Calibri" w:cs="Calibri"/>
          <w:color w:val="auto"/>
        </w:rPr>
        <w:t>airline customers'</w:t>
      </w:r>
      <w:r w:rsidR="00F72C25" w:rsidRPr="00CC2504">
        <w:rPr>
          <w:rFonts w:ascii="Calibri" w:hAnsi="Calibri" w:cs="Calibri"/>
          <w:color w:val="auto"/>
        </w:rPr>
        <w:t xml:space="preserve"> </w:t>
      </w:r>
      <w:r w:rsidR="00712712" w:rsidRPr="00CC2504">
        <w:rPr>
          <w:rFonts w:ascii="Calibri" w:hAnsi="Calibri" w:cs="Calibri"/>
          <w:color w:val="auto"/>
        </w:rPr>
        <w:t xml:space="preserve">satisfaction </w:t>
      </w:r>
      <w:r w:rsidR="06F4D533" w:rsidRPr="00CC2504">
        <w:rPr>
          <w:rFonts w:ascii="Calibri" w:hAnsi="Calibri" w:cs="Calibri"/>
          <w:color w:val="auto"/>
        </w:rPr>
        <w:t>surveys</w:t>
      </w:r>
      <w:r w:rsidR="00712712" w:rsidRPr="00CC2504">
        <w:rPr>
          <w:rFonts w:ascii="Calibri" w:hAnsi="Calibri" w:cs="Calibri"/>
          <w:color w:val="auto"/>
        </w:rPr>
        <w:t xml:space="preserve">. </w:t>
      </w:r>
      <w:r w:rsidR="00F72C25" w:rsidRPr="00CC2504">
        <w:rPr>
          <w:rFonts w:ascii="Calibri" w:hAnsi="Calibri" w:cs="Calibri"/>
          <w:color w:val="auto"/>
        </w:rPr>
        <w:t xml:space="preserve">The focus is to identify patterns </w:t>
      </w:r>
      <w:r w:rsidR="00D45EB0" w:rsidRPr="00CC2504">
        <w:rPr>
          <w:rFonts w:ascii="Calibri" w:hAnsi="Calibri" w:cs="Calibri"/>
          <w:color w:val="auto"/>
        </w:rPr>
        <w:t xml:space="preserve">and provide </w:t>
      </w:r>
      <w:r w:rsidR="00FC7527">
        <w:rPr>
          <w:rFonts w:ascii="Calibri" w:hAnsi="Calibri" w:cs="Calibri"/>
          <w:color w:val="auto"/>
        </w:rPr>
        <w:t>concrete</w:t>
      </w:r>
      <w:r w:rsidR="00D45EB0" w:rsidRPr="00CC2504">
        <w:rPr>
          <w:rFonts w:ascii="Calibri" w:hAnsi="Calibri" w:cs="Calibri"/>
          <w:color w:val="auto"/>
        </w:rPr>
        <w:t xml:space="preserve"> recommendations to </w:t>
      </w:r>
      <w:r w:rsidR="00866827">
        <w:rPr>
          <w:rFonts w:ascii="Calibri" w:hAnsi="Calibri" w:cs="Calibri"/>
          <w:color w:val="auto"/>
        </w:rPr>
        <w:t>Southeast</w:t>
      </w:r>
      <w:r w:rsidR="00507DE6" w:rsidRPr="00CC2504">
        <w:rPr>
          <w:rFonts w:ascii="Calibri" w:hAnsi="Calibri" w:cs="Calibri"/>
          <w:color w:val="auto"/>
        </w:rPr>
        <w:t xml:space="preserve"> Airl</w:t>
      </w:r>
      <w:r w:rsidR="003A688D" w:rsidRPr="00CC2504">
        <w:rPr>
          <w:rFonts w:ascii="Calibri" w:hAnsi="Calibri" w:cs="Calibri"/>
          <w:color w:val="auto"/>
        </w:rPr>
        <w:t>in</w:t>
      </w:r>
      <w:r w:rsidR="00866827">
        <w:rPr>
          <w:rFonts w:ascii="Calibri" w:hAnsi="Calibri" w:cs="Calibri"/>
          <w:color w:val="auto"/>
        </w:rPr>
        <w:t>e Co.</w:t>
      </w:r>
      <w:r w:rsidR="00FC7527">
        <w:rPr>
          <w:rFonts w:ascii="Calibri" w:hAnsi="Calibri" w:cs="Calibri"/>
          <w:color w:val="auto"/>
        </w:rPr>
        <w:t xml:space="preserve"> </w:t>
      </w:r>
      <w:r w:rsidR="007061AE" w:rsidRPr="00CC2504">
        <w:rPr>
          <w:rFonts w:ascii="Calibri" w:hAnsi="Calibri" w:cs="Calibri"/>
          <w:color w:val="auto"/>
        </w:rPr>
        <w:t>to</w:t>
      </w:r>
      <w:r w:rsidR="00D45EB0" w:rsidRPr="00CC2504">
        <w:rPr>
          <w:rFonts w:ascii="Calibri" w:hAnsi="Calibri" w:cs="Calibri"/>
          <w:color w:val="auto"/>
        </w:rPr>
        <w:t xml:space="preserve"> improve the </w:t>
      </w:r>
      <w:r w:rsidR="00764B1F" w:rsidRPr="00CC2504">
        <w:rPr>
          <w:rFonts w:ascii="Calibri" w:hAnsi="Calibri" w:cs="Calibri"/>
          <w:color w:val="auto"/>
        </w:rPr>
        <w:t>satisfaction scores</w:t>
      </w:r>
      <w:r w:rsidR="003238BB" w:rsidRPr="00CC2504">
        <w:rPr>
          <w:rFonts w:ascii="Calibri" w:hAnsi="Calibri" w:cs="Calibri"/>
          <w:color w:val="auto"/>
        </w:rPr>
        <w:t xml:space="preserve"> received from their customers. </w:t>
      </w:r>
      <w:r w:rsidR="00D45EB0" w:rsidRPr="00CC2504">
        <w:rPr>
          <w:rFonts w:ascii="Calibri" w:hAnsi="Calibri" w:cs="Calibri"/>
          <w:color w:val="auto"/>
        </w:rPr>
        <w:t xml:space="preserve"> </w:t>
      </w:r>
    </w:p>
    <w:p w14:paraId="28895F7A" w14:textId="77777777" w:rsidR="00F72C25" w:rsidRPr="00CC2504" w:rsidRDefault="00D45EB0" w:rsidP="00677ABE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  <w:u w:val="single"/>
        </w:rPr>
      </w:pPr>
      <w:r w:rsidRPr="00CC2504">
        <w:rPr>
          <w:rFonts w:ascii="Calibri" w:hAnsi="Calibri" w:cs="Calibri"/>
          <w:color w:val="auto"/>
          <w:u w:val="single"/>
        </w:rPr>
        <w:t xml:space="preserve">Scope: </w:t>
      </w:r>
    </w:p>
    <w:p w14:paraId="3920A097" w14:textId="2F2AE258" w:rsidR="00F72C25" w:rsidRPr="00CC2504" w:rsidRDefault="00D45EB0" w:rsidP="00677ABE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The scope of the project is limited to</w:t>
      </w:r>
      <w:r w:rsidR="00927B36" w:rsidRPr="00CC2504">
        <w:rPr>
          <w:rFonts w:ascii="Calibri" w:hAnsi="Calibri" w:cs="Calibri"/>
          <w:color w:val="auto"/>
        </w:rPr>
        <w:t xml:space="preserve"> a </w:t>
      </w:r>
      <w:r w:rsidR="00764B1F" w:rsidRPr="00CC2504">
        <w:rPr>
          <w:rFonts w:ascii="Calibri" w:hAnsi="Calibri" w:cs="Calibri"/>
          <w:color w:val="auto"/>
        </w:rPr>
        <w:t>flight</w:t>
      </w:r>
      <w:r w:rsidR="003238BB" w:rsidRPr="00CC2504">
        <w:rPr>
          <w:rFonts w:ascii="Calibri" w:hAnsi="Calibri" w:cs="Calibri"/>
          <w:color w:val="auto"/>
        </w:rPr>
        <w:t xml:space="preserve"> </w:t>
      </w:r>
      <w:r w:rsidR="00764B1F" w:rsidRPr="00CC2504">
        <w:rPr>
          <w:rFonts w:ascii="Calibri" w:hAnsi="Calibri" w:cs="Calibri"/>
          <w:color w:val="auto"/>
        </w:rPr>
        <w:t>booked</w:t>
      </w:r>
      <w:r w:rsidR="003238BB" w:rsidRPr="00CC2504">
        <w:rPr>
          <w:rFonts w:ascii="Calibri" w:hAnsi="Calibri" w:cs="Calibri"/>
          <w:color w:val="auto"/>
        </w:rPr>
        <w:t xml:space="preserve"> </w:t>
      </w:r>
      <w:r w:rsidR="00764B1F" w:rsidRPr="00CC2504">
        <w:rPr>
          <w:rFonts w:ascii="Calibri" w:hAnsi="Calibri" w:cs="Calibri"/>
          <w:color w:val="auto"/>
        </w:rPr>
        <w:t xml:space="preserve">within the </w:t>
      </w:r>
      <w:r w:rsidR="00927B36" w:rsidRPr="00CC2504">
        <w:rPr>
          <w:rFonts w:ascii="Calibri" w:hAnsi="Calibri" w:cs="Calibri"/>
          <w:color w:val="auto"/>
        </w:rPr>
        <w:t xml:space="preserve">United States. The survey data for </w:t>
      </w:r>
      <w:r w:rsidR="00764B1F" w:rsidRPr="00CC2504">
        <w:rPr>
          <w:rFonts w:ascii="Calibri" w:hAnsi="Calibri" w:cs="Calibri"/>
          <w:color w:val="auto"/>
        </w:rPr>
        <w:t>January</w:t>
      </w:r>
      <w:r w:rsidR="00927B36" w:rsidRPr="00CC2504">
        <w:rPr>
          <w:rFonts w:ascii="Calibri" w:hAnsi="Calibri" w:cs="Calibri"/>
          <w:color w:val="auto"/>
        </w:rPr>
        <w:t xml:space="preserve"> 2014, </w:t>
      </w:r>
      <w:r w:rsidR="00764B1F" w:rsidRPr="00CC2504">
        <w:rPr>
          <w:rFonts w:ascii="Calibri" w:hAnsi="Calibri" w:cs="Calibri"/>
          <w:color w:val="auto"/>
        </w:rPr>
        <w:t>February</w:t>
      </w:r>
      <w:r w:rsidR="00927B36" w:rsidRPr="00CC2504">
        <w:rPr>
          <w:rFonts w:ascii="Calibri" w:hAnsi="Calibri" w:cs="Calibri"/>
          <w:color w:val="auto"/>
        </w:rPr>
        <w:t xml:space="preserve"> 2014</w:t>
      </w:r>
      <w:r w:rsidR="00240302">
        <w:rPr>
          <w:rFonts w:ascii="Calibri" w:hAnsi="Calibri" w:cs="Calibri"/>
          <w:color w:val="auto"/>
        </w:rPr>
        <w:t>,</w:t>
      </w:r>
      <w:r w:rsidR="00927B36" w:rsidRPr="00CC2504">
        <w:rPr>
          <w:rFonts w:ascii="Calibri" w:hAnsi="Calibri" w:cs="Calibri"/>
          <w:color w:val="auto"/>
        </w:rPr>
        <w:t xml:space="preserve"> and </w:t>
      </w:r>
      <w:r w:rsidR="00764B1F" w:rsidRPr="00CC2504">
        <w:rPr>
          <w:rFonts w:ascii="Calibri" w:hAnsi="Calibri" w:cs="Calibri"/>
          <w:color w:val="auto"/>
        </w:rPr>
        <w:t>March</w:t>
      </w:r>
      <w:r w:rsidR="00927B36" w:rsidRPr="00CC2504">
        <w:rPr>
          <w:rFonts w:ascii="Calibri" w:hAnsi="Calibri" w:cs="Calibri"/>
          <w:color w:val="auto"/>
        </w:rPr>
        <w:t xml:space="preserve"> 201</w:t>
      </w:r>
      <w:r w:rsidR="00764B1F" w:rsidRPr="00CC2504">
        <w:rPr>
          <w:rFonts w:ascii="Calibri" w:hAnsi="Calibri" w:cs="Calibri"/>
          <w:color w:val="auto"/>
        </w:rPr>
        <w:t>4</w:t>
      </w:r>
      <w:r w:rsidR="00927B36" w:rsidRPr="00CC2504">
        <w:rPr>
          <w:rFonts w:ascii="Calibri" w:hAnsi="Calibri" w:cs="Calibri"/>
          <w:color w:val="auto"/>
        </w:rPr>
        <w:t xml:space="preserve"> have been analyzed, pre-processed</w:t>
      </w:r>
      <w:r w:rsidR="00240302">
        <w:rPr>
          <w:rFonts w:ascii="Calibri" w:hAnsi="Calibri" w:cs="Calibri"/>
          <w:color w:val="auto"/>
        </w:rPr>
        <w:t>,</w:t>
      </w:r>
      <w:r w:rsidR="00927B36" w:rsidRPr="00CC2504">
        <w:rPr>
          <w:rFonts w:ascii="Calibri" w:hAnsi="Calibri" w:cs="Calibri"/>
          <w:color w:val="auto"/>
        </w:rPr>
        <w:t xml:space="preserve"> and analyzed again.</w:t>
      </w:r>
    </w:p>
    <w:p w14:paraId="33BD8F75" w14:textId="77777777" w:rsidR="00927B36" w:rsidRPr="00CC2504" w:rsidRDefault="00927B36" w:rsidP="00677ABE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  <w:u w:val="single"/>
        </w:rPr>
      </w:pPr>
      <w:r w:rsidRPr="00CC2504">
        <w:rPr>
          <w:rFonts w:ascii="Calibri" w:hAnsi="Calibri" w:cs="Calibri"/>
          <w:color w:val="auto"/>
          <w:u w:val="single"/>
        </w:rPr>
        <w:t xml:space="preserve">Deliverables: </w:t>
      </w:r>
    </w:p>
    <w:p w14:paraId="0A3543BD" w14:textId="4E3DA151" w:rsidR="00927B36" w:rsidRPr="00CC2504" w:rsidRDefault="00927B36" w:rsidP="00B20A65">
      <w:pPr>
        <w:pStyle w:val="ListBullet"/>
        <w:numPr>
          <w:ilvl w:val="0"/>
          <w:numId w:val="3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Identification of </w:t>
      </w:r>
      <w:r w:rsidR="00A852BC" w:rsidRPr="00CC2504">
        <w:rPr>
          <w:rFonts w:ascii="Calibri" w:hAnsi="Calibri" w:cs="Calibri"/>
          <w:color w:val="auto"/>
        </w:rPr>
        <w:t xml:space="preserve">areas in which the airlines can make changes or educated decisions to improve the customer experience. </w:t>
      </w:r>
    </w:p>
    <w:p w14:paraId="75681FC9" w14:textId="6744CC94" w:rsidR="00F76A8E" w:rsidRPr="00CC2504" w:rsidRDefault="00573FA5" w:rsidP="00B20A65">
      <w:pPr>
        <w:pStyle w:val="ListBullet"/>
        <w:numPr>
          <w:ilvl w:val="0"/>
          <w:numId w:val="3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Provide statistical data to </w:t>
      </w:r>
      <w:r w:rsidR="00BC4080" w:rsidRPr="00CC2504">
        <w:rPr>
          <w:rFonts w:ascii="Calibri" w:hAnsi="Calibri" w:cs="Calibri"/>
          <w:color w:val="auto"/>
        </w:rPr>
        <w:t>Southeast</w:t>
      </w:r>
      <w:r w:rsidRPr="00CC2504">
        <w:rPr>
          <w:rFonts w:ascii="Calibri" w:hAnsi="Calibri" w:cs="Calibri"/>
          <w:color w:val="auto"/>
        </w:rPr>
        <w:t xml:space="preserve"> Airline </w:t>
      </w:r>
      <w:r w:rsidR="00BC4080" w:rsidRPr="00CC2504">
        <w:rPr>
          <w:rFonts w:ascii="Calibri" w:hAnsi="Calibri" w:cs="Calibri"/>
          <w:color w:val="auto"/>
        </w:rPr>
        <w:t>Co</w:t>
      </w:r>
      <w:r w:rsidRPr="00CC2504">
        <w:rPr>
          <w:rFonts w:ascii="Calibri" w:hAnsi="Calibri" w:cs="Calibri"/>
          <w:color w:val="auto"/>
        </w:rPr>
        <w:t xml:space="preserve">. to aid in future decisions to improve satisfaction scores for their company. </w:t>
      </w:r>
    </w:p>
    <w:p w14:paraId="63BB52A9" w14:textId="1B706F58" w:rsidR="00881D7D" w:rsidRPr="00CC2504" w:rsidRDefault="00881D7D" w:rsidP="00B20A65">
      <w:pPr>
        <w:pStyle w:val="ListBullet"/>
        <w:numPr>
          <w:ilvl w:val="0"/>
          <w:numId w:val="3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Recommendation</w:t>
      </w:r>
      <w:r w:rsidR="00F76A8E" w:rsidRPr="00CC2504">
        <w:rPr>
          <w:rFonts w:ascii="Calibri" w:hAnsi="Calibri" w:cs="Calibri"/>
          <w:color w:val="auto"/>
        </w:rPr>
        <w:t>s of different offers/</w:t>
      </w:r>
      <w:r w:rsidR="00373585" w:rsidRPr="00CC2504">
        <w:rPr>
          <w:rFonts w:ascii="Calibri" w:hAnsi="Calibri" w:cs="Calibri"/>
          <w:color w:val="auto"/>
        </w:rPr>
        <w:t>accommodations</w:t>
      </w:r>
      <w:r w:rsidR="00F76A8E" w:rsidRPr="00CC2504">
        <w:rPr>
          <w:rFonts w:ascii="Calibri" w:hAnsi="Calibri" w:cs="Calibri"/>
          <w:color w:val="auto"/>
        </w:rPr>
        <w:t xml:space="preserve"> airlines could make to customers to improve satisfaction scores. </w:t>
      </w:r>
    </w:p>
    <w:p w14:paraId="245F06AC" w14:textId="2F036BE6" w:rsidR="00881D7D" w:rsidRPr="000556F1" w:rsidRDefault="00881D7D" w:rsidP="00677ABE">
      <w:pPr>
        <w:pStyle w:val="Heading1"/>
        <w:jc w:val="both"/>
        <w:rPr>
          <w:rFonts w:ascii="Calibri" w:hAnsi="Calibri" w:cs="Calibri"/>
          <w:color w:val="FF0000"/>
        </w:rPr>
      </w:pPr>
      <w:bookmarkStart w:id="10" w:name="_Toc500423206"/>
      <w:r w:rsidRPr="000556F1">
        <w:rPr>
          <w:rFonts w:ascii="Calibri" w:hAnsi="Calibri" w:cs="Calibri"/>
          <w:color w:val="FF0000"/>
        </w:rPr>
        <w:t>Industry Analysis</w:t>
      </w:r>
      <w:bookmarkEnd w:id="10"/>
    </w:p>
    <w:p w14:paraId="6C8FAFD3" w14:textId="1C681899" w:rsidR="00881D7D" w:rsidRPr="00CC2504" w:rsidRDefault="00F76A8E" w:rsidP="00677ABE">
      <w:pPr>
        <w:jc w:val="both"/>
        <w:rPr>
          <w:rFonts w:ascii="Calibri" w:hAnsi="Calibri" w:cs="Calibri"/>
          <w:color w:val="auto"/>
          <w:u w:val="single"/>
        </w:rPr>
      </w:pPr>
      <w:r w:rsidRPr="00CC2504">
        <w:rPr>
          <w:rFonts w:ascii="Calibri" w:hAnsi="Calibri" w:cs="Calibri"/>
          <w:color w:val="auto"/>
          <w:u w:val="single"/>
        </w:rPr>
        <w:t>Airline</w:t>
      </w:r>
      <w:r w:rsidR="00881D7D" w:rsidRPr="00CC2504">
        <w:rPr>
          <w:rFonts w:ascii="Calibri" w:hAnsi="Calibri" w:cs="Calibri"/>
          <w:color w:val="auto"/>
          <w:u w:val="single"/>
        </w:rPr>
        <w:t xml:space="preserve"> industry</w:t>
      </w:r>
      <w:r w:rsidR="00F40A13" w:rsidRPr="00CC2504">
        <w:rPr>
          <w:rFonts w:ascii="Calibri" w:hAnsi="Calibri" w:cs="Calibri"/>
          <w:color w:val="auto"/>
          <w:u w:val="single"/>
        </w:rPr>
        <w:t xml:space="preserve">: </w:t>
      </w:r>
    </w:p>
    <w:p w14:paraId="1D2EEA3C" w14:textId="6FB2A6CB" w:rsidR="00B806CA" w:rsidRPr="00CC2504" w:rsidRDefault="00B806CA" w:rsidP="00677ABE">
      <w:p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The airline industry has four major strengths, High Income, Growing Tourism Industry, Continued Growth and Safety</w:t>
      </w:r>
      <w:r w:rsidR="00957FE0">
        <w:rPr>
          <w:rFonts w:ascii="Calibri" w:hAnsi="Calibri" w:cs="Calibri"/>
          <w:color w:val="auto"/>
        </w:rPr>
        <w:t>,</w:t>
      </w:r>
      <w:r w:rsidRPr="00CC2504">
        <w:rPr>
          <w:rFonts w:ascii="Calibri" w:hAnsi="Calibri" w:cs="Calibri"/>
          <w:color w:val="auto"/>
        </w:rPr>
        <w:t xml:space="preserve"> and Speed. The tourism </w:t>
      </w:r>
      <w:r w:rsidR="00240302">
        <w:rPr>
          <w:rFonts w:ascii="Calibri" w:hAnsi="Calibri" w:cs="Calibri"/>
          <w:color w:val="auto"/>
        </w:rPr>
        <w:t>industry</w:t>
      </w:r>
      <w:r w:rsidRPr="00CC2504">
        <w:rPr>
          <w:rFonts w:ascii="Calibri" w:hAnsi="Calibri" w:cs="Calibri"/>
          <w:color w:val="auto"/>
        </w:rPr>
        <w:t xml:space="preserve"> has been </w:t>
      </w:r>
      <w:r w:rsidR="00A7616C" w:rsidRPr="00CC2504">
        <w:rPr>
          <w:rFonts w:ascii="Calibri" w:hAnsi="Calibri" w:cs="Calibri"/>
          <w:color w:val="auto"/>
        </w:rPr>
        <w:t>steadily increasing</w:t>
      </w:r>
      <w:r w:rsidRPr="00CC2504">
        <w:rPr>
          <w:rFonts w:ascii="Calibri" w:hAnsi="Calibri" w:cs="Calibri"/>
          <w:color w:val="auto"/>
        </w:rPr>
        <w:t xml:space="preserve"> for the past decade</w:t>
      </w:r>
      <w:r w:rsidR="00957FE0">
        <w:rPr>
          <w:rFonts w:ascii="Calibri" w:hAnsi="Calibri" w:cs="Calibri"/>
          <w:color w:val="auto"/>
        </w:rPr>
        <w:t>,</w:t>
      </w:r>
      <w:r w:rsidRPr="00CC2504">
        <w:rPr>
          <w:rFonts w:ascii="Calibri" w:hAnsi="Calibri" w:cs="Calibri"/>
          <w:color w:val="auto"/>
        </w:rPr>
        <w:t xml:space="preserve"> and airplanes are the only viable options when traveling long </w:t>
      </w:r>
      <w:r w:rsidR="00957FE0">
        <w:rPr>
          <w:rFonts w:ascii="Calibri" w:hAnsi="Calibri" w:cs="Calibri"/>
          <w:color w:val="auto"/>
        </w:rPr>
        <w:t>distances</w:t>
      </w:r>
      <w:r w:rsidRPr="00CC2504">
        <w:rPr>
          <w:rFonts w:ascii="Calibri" w:hAnsi="Calibri" w:cs="Calibri"/>
          <w:color w:val="auto"/>
        </w:rPr>
        <w:t xml:space="preserve"> </w:t>
      </w:r>
      <w:r w:rsidR="00A7616C" w:rsidRPr="00CC2504">
        <w:rPr>
          <w:rFonts w:ascii="Calibri" w:hAnsi="Calibri" w:cs="Calibri"/>
          <w:color w:val="auto"/>
        </w:rPr>
        <w:t xml:space="preserve">over </w:t>
      </w:r>
      <w:r w:rsidRPr="00CC2504">
        <w:rPr>
          <w:rFonts w:ascii="Calibri" w:hAnsi="Calibri" w:cs="Calibri"/>
          <w:color w:val="auto"/>
        </w:rPr>
        <w:t xml:space="preserve">short timeframes. </w:t>
      </w:r>
      <w:r w:rsidR="00957FE0">
        <w:rPr>
          <w:rFonts w:ascii="Calibri" w:hAnsi="Calibri" w:cs="Calibri"/>
          <w:color w:val="auto"/>
        </w:rPr>
        <w:t>Planes</w:t>
      </w:r>
      <w:r w:rsidRPr="00CC2504">
        <w:rPr>
          <w:rFonts w:ascii="Calibri" w:hAnsi="Calibri" w:cs="Calibri"/>
          <w:color w:val="auto"/>
        </w:rPr>
        <w:t xml:space="preserve"> are safe and speedy; the staff is highly trained and well equipped.</w:t>
      </w:r>
    </w:p>
    <w:p w14:paraId="6C1B5D3A" w14:textId="690A8B29" w:rsidR="00B806CA" w:rsidRPr="00CC2504" w:rsidRDefault="00B806CA" w:rsidP="00677ABE">
      <w:p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However, the Airline industry also has several weaknesses, Slow Rate of Infrastructure, High Spoilage Rate, Hu</w:t>
      </w:r>
      <w:r w:rsidR="00A7616C" w:rsidRPr="00CC2504">
        <w:rPr>
          <w:rFonts w:ascii="Calibri" w:hAnsi="Calibri" w:cs="Calibri"/>
          <w:color w:val="auto"/>
        </w:rPr>
        <w:t>ge I</w:t>
      </w:r>
      <w:r w:rsidRPr="00CC2504">
        <w:rPr>
          <w:rFonts w:ascii="Calibri" w:hAnsi="Calibri" w:cs="Calibri"/>
          <w:color w:val="auto"/>
        </w:rPr>
        <w:t xml:space="preserve">nvestments, Competitive Market. </w:t>
      </w:r>
      <w:r w:rsidR="00A7616C" w:rsidRPr="00CC2504">
        <w:rPr>
          <w:rFonts w:ascii="Calibri" w:hAnsi="Calibri" w:cs="Calibri"/>
          <w:color w:val="auto"/>
        </w:rPr>
        <w:t xml:space="preserve">Spoilage rates in the airline industry equate to </w:t>
      </w:r>
      <w:r w:rsidR="003B4168">
        <w:rPr>
          <w:rFonts w:ascii="Calibri" w:hAnsi="Calibri" w:cs="Calibri"/>
          <w:color w:val="auto"/>
        </w:rPr>
        <w:t>passengers</w:t>
      </w:r>
      <w:r w:rsidR="00A7616C" w:rsidRPr="00CC2504">
        <w:rPr>
          <w:rFonts w:ascii="Calibri" w:hAnsi="Calibri" w:cs="Calibri"/>
          <w:color w:val="auto"/>
        </w:rPr>
        <w:t xml:space="preserve"> missing their flights</w:t>
      </w:r>
      <w:r w:rsidR="00957FE0">
        <w:rPr>
          <w:rFonts w:ascii="Calibri" w:hAnsi="Calibri" w:cs="Calibri"/>
          <w:color w:val="auto"/>
        </w:rPr>
        <w:t>,</w:t>
      </w:r>
      <w:r w:rsidR="00A7616C" w:rsidRPr="00CC2504">
        <w:rPr>
          <w:rFonts w:ascii="Calibri" w:hAnsi="Calibri" w:cs="Calibri"/>
          <w:color w:val="auto"/>
        </w:rPr>
        <w:t xml:space="preserve"> and a refund is issued. Airline companies </w:t>
      </w:r>
      <w:r w:rsidR="003B5840" w:rsidRPr="00CC2504">
        <w:rPr>
          <w:rFonts w:ascii="Calibri" w:hAnsi="Calibri" w:cs="Calibri"/>
          <w:color w:val="auto"/>
        </w:rPr>
        <w:t>must</w:t>
      </w:r>
      <w:r w:rsidR="00A7616C" w:rsidRPr="00CC2504">
        <w:rPr>
          <w:rFonts w:ascii="Calibri" w:hAnsi="Calibri" w:cs="Calibri"/>
          <w:color w:val="auto"/>
        </w:rPr>
        <w:t xml:space="preserve"> invest large amounts of money early on, so long-term success is </w:t>
      </w:r>
      <w:r w:rsidR="004F08FD">
        <w:rPr>
          <w:rFonts w:ascii="Calibri" w:hAnsi="Calibri" w:cs="Calibri"/>
          <w:color w:val="auto"/>
        </w:rPr>
        <w:t>significant</w:t>
      </w:r>
      <w:r w:rsidR="00127297" w:rsidRPr="00CC2504">
        <w:rPr>
          <w:rFonts w:ascii="Calibri" w:hAnsi="Calibri" w:cs="Calibri"/>
          <w:color w:val="auto"/>
        </w:rPr>
        <w:t xml:space="preserve">. </w:t>
      </w:r>
      <w:r w:rsidR="00373585" w:rsidRPr="00CC2504">
        <w:rPr>
          <w:rFonts w:ascii="Calibri" w:hAnsi="Calibri" w:cs="Calibri"/>
          <w:color w:val="auto"/>
        </w:rPr>
        <w:t>Additionally,</w:t>
      </w:r>
      <w:r w:rsidR="00127297" w:rsidRPr="00CC2504">
        <w:rPr>
          <w:rFonts w:ascii="Calibri" w:hAnsi="Calibri" w:cs="Calibri"/>
          <w:color w:val="auto"/>
        </w:rPr>
        <w:t xml:space="preserve"> and most </w:t>
      </w:r>
      <w:r w:rsidR="000D4B54">
        <w:rPr>
          <w:rFonts w:ascii="Calibri" w:hAnsi="Calibri" w:cs="Calibri"/>
          <w:color w:val="auto"/>
        </w:rPr>
        <w:t>importantly</w:t>
      </w:r>
      <w:r w:rsidR="004F08FD">
        <w:rPr>
          <w:rFonts w:ascii="Calibri" w:hAnsi="Calibri" w:cs="Calibri"/>
          <w:color w:val="auto"/>
        </w:rPr>
        <w:t>,</w:t>
      </w:r>
      <w:r w:rsidR="00127297" w:rsidRPr="00CC2504">
        <w:rPr>
          <w:rFonts w:ascii="Calibri" w:hAnsi="Calibri" w:cs="Calibri"/>
          <w:color w:val="auto"/>
        </w:rPr>
        <w:t xml:space="preserve"> the airline industry is </w:t>
      </w:r>
      <w:r w:rsidR="0031787D" w:rsidRPr="00CC2504">
        <w:rPr>
          <w:rFonts w:ascii="Calibri" w:hAnsi="Calibri" w:cs="Calibri"/>
          <w:color w:val="auto"/>
        </w:rPr>
        <w:t>an extremely competitive</w:t>
      </w:r>
      <w:r w:rsidR="00127297" w:rsidRPr="00CC2504">
        <w:rPr>
          <w:rFonts w:ascii="Calibri" w:hAnsi="Calibri" w:cs="Calibri"/>
          <w:color w:val="auto"/>
        </w:rPr>
        <w:t xml:space="preserve"> market</w:t>
      </w:r>
      <w:r w:rsidR="000D4B54">
        <w:rPr>
          <w:rFonts w:ascii="Calibri" w:hAnsi="Calibri" w:cs="Calibri"/>
          <w:color w:val="auto"/>
        </w:rPr>
        <w:t>; these</w:t>
      </w:r>
      <w:r w:rsidR="00127297" w:rsidRPr="00CC2504">
        <w:rPr>
          <w:rFonts w:ascii="Calibri" w:hAnsi="Calibri" w:cs="Calibri"/>
          <w:color w:val="auto"/>
        </w:rPr>
        <w:t xml:space="preserve"> companies are not competitive in pricing and service</w:t>
      </w:r>
      <w:r w:rsidR="000D4B54">
        <w:rPr>
          <w:rFonts w:ascii="Calibri" w:hAnsi="Calibri" w:cs="Calibri"/>
          <w:color w:val="auto"/>
        </w:rPr>
        <w:t>; they</w:t>
      </w:r>
      <w:r w:rsidR="00127297" w:rsidRPr="00CC2504">
        <w:rPr>
          <w:rFonts w:ascii="Calibri" w:hAnsi="Calibri" w:cs="Calibri"/>
          <w:color w:val="auto"/>
        </w:rPr>
        <w:t xml:space="preserve"> can lose customers very </w:t>
      </w:r>
      <w:r w:rsidR="000D4B54">
        <w:rPr>
          <w:rFonts w:ascii="Calibri" w:hAnsi="Calibri" w:cs="Calibri"/>
          <w:color w:val="auto"/>
        </w:rPr>
        <w:t>quickly</w:t>
      </w:r>
      <w:r w:rsidR="00127297" w:rsidRPr="00CC2504">
        <w:rPr>
          <w:rFonts w:ascii="Calibri" w:hAnsi="Calibri" w:cs="Calibri"/>
          <w:color w:val="auto"/>
        </w:rPr>
        <w:t xml:space="preserve">. </w:t>
      </w:r>
    </w:p>
    <w:p w14:paraId="708A59C8" w14:textId="77777777" w:rsidR="00127297" w:rsidRPr="00CC2504" w:rsidRDefault="00127297" w:rsidP="00677ABE">
      <w:pPr>
        <w:jc w:val="both"/>
        <w:rPr>
          <w:rFonts w:ascii="Calibri" w:hAnsi="Calibri" w:cs="Calibri"/>
          <w:color w:val="auto"/>
        </w:rPr>
      </w:pPr>
    </w:p>
    <w:p w14:paraId="7B0B799D" w14:textId="0B2C89B7" w:rsidR="00275714" w:rsidRPr="00CC2504" w:rsidRDefault="00275714" w:rsidP="00677ABE">
      <w:p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The </w:t>
      </w:r>
      <w:r w:rsidR="00127297" w:rsidRPr="00CC2504">
        <w:rPr>
          <w:rFonts w:ascii="Calibri" w:hAnsi="Calibri" w:cs="Calibri"/>
          <w:color w:val="auto"/>
        </w:rPr>
        <w:t>Airline</w:t>
      </w:r>
      <w:r w:rsidRPr="00CC2504">
        <w:rPr>
          <w:rFonts w:ascii="Calibri" w:hAnsi="Calibri" w:cs="Calibri"/>
          <w:color w:val="auto"/>
        </w:rPr>
        <w:t xml:space="preserve"> Industry Customer Experience Benchmarks have been identified</w:t>
      </w:r>
      <w:r w:rsidR="00BC6756">
        <w:rPr>
          <w:rFonts w:ascii="Calibri" w:hAnsi="Calibri" w:cs="Calibri"/>
          <w:color w:val="auto"/>
        </w:rPr>
        <w:t>,</w:t>
      </w:r>
      <w:r w:rsidRPr="00CC2504">
        <w:rPr>
          <w:rFonts w:ascii="Calibri" w:hAnsi="Calibri" w:cs="Calibri"/>
          <w:color w:val="auto"/>
        </w:rPr>
        <w:t xml:space="preserve"> which are as follows: </w:t>
      </w:r>
    </w:p>
    <w:p w14:paraId="3FAFDC89" w14:textId="04308907" w:rsidR="00127297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lastRenderedPageBreak/>
        <w:t>Airline Status</w:t>
      </w:r>
    </w:p>
    <w:p w14:paraId="55057B80" w14:textId="13B012EC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Age</w:t>
      </w:r>
    </w:p>
    <w:p w14:paraId="160C12AA" w14:textId="67F8E501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Gender</w:t>
      </w:r>
    </w:p>
    <w:p w14:paraId="17F5C387" w14:textId="73273772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Price Sensitivity</w:t>
      </w:r>
    </w:p>
    <w:p w14:paraId="4287120B" w14:textId="579D0108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Year of First Flight</w:t>
      </w:r>
    </w:p>
    <w:p w14:paraId="3D3D76C9" w14:textId="06E4D0E3" w:rsidR="006B6320" w:rsidRPr="00CC2504" w:rsidRDefault="0040001D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>The number</w:t>
      </w:r>
      <w:r w:rsidR="006B6320" w:rsidRPr="00CC2504">
        <w:rPr>
          <w:rFonts w:ascii="Calibri" w:hAnsi="Calibri" w:cs="Calibri"/>
          <w:color w:val="auto"/>
        </w:rPr>
        <w:t xml:space="preserve"> of Flights P.A.</w:t>
      </w:r>
    </w:p>
    <w:p w14:paraId="611AB442" w14:textId="415798CC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Percentage of Flights taken with other airlines</w:t>
      </w:r>
    </w:p>
    <w:p w14:paraId="588DAB4A" w14:textId="0EF1ED30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Type of Travel</w:t>
      </w:r>
    </w:p>
    <w:p w14:paraId="7224F8AA" w14:textId="0C348832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Number of other Loyalty Cards</w:t>
      </w:r>
    </w:p>
    <w:p w14:paraId="56598D47" w14:textId="3F5DB880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Shopping amount at </w:t>
      </w:r>
      <w:r w:rsidR="00AF5ACD">
        <w:rPr>
          <w:rFonts w:ascii="Calibri" w:hAnsi="Calibri" w:cs="Calibri"/>
          <w:color w:val="auto"/>
        </w:rPr>
        <w:t>Airport</w:t>
      </w:r>
    </w:p>
    <w:p w14:paraId="6FC348A1" w14:textId="054899A7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Eating and Drinking at </w:t>
      </w:r>
      <w:r w:rsidR="00AD6D43">
        <w:rPr>
          <w:rFonts w:ascii="Calibri" w:hAnsi="Calibri" w:cs="Calibri"/>
          <w:color w:val="auto"/>
        </w:rPr>
        <w:t xml:space="preserve">the </w:t>
      </w:r>
      <w:r w:rsidRPr="00CC2504">
        <w:rPr>
          <w:rFonts w:ascii="Calibri" w:hAnsi="Calibri" w:cs="Calibri"/>
          <w:color w:val="auto"/>
        </w:rPr>
        <w:t>Airport</w:t>
      </w:r>
    </w:p>
    <w:p w14:paraId="4F446605" w14:textId="2E37C635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Class</w:t>
      </w:r>
    </w:p>
    <w:p w14:paraId="2CBBAF6E" w14:textId="22512AF4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Day of Month</w:t>
      </w:r>
    </w:p>
    <w:p w14:paraId="1EE98F8F" w14:textId="0D59A5B9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Flight date</w:t>
      </w:r>
    </w:p>
    <w:p w14:paraId="433768D9" w14:textId="123E536B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Airline Code</w:t>
      </w:r>
    </w:p>
    <w:p w14:paraId="7C12E6CA" w14:textId="4B5D7860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Airline Name</w:t>
      </w:r>
    </w:p>
    <w:p w14:paraId="5BDFD503" w14:textId="111376C9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Origin City</w:t>
      </w:r>
    </w:p>
    <w:p w14:paraId="32C0CA6C" w14:textId="0977B2ED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Origin State</w:t>
      </w:r>
    </w:p>
    <w:p w14:paraId="5017D9DB" w14:textId="30F5E6E7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Destination City</w:t>
      </w:r>
    </w:p>
    <w:p w14:paraId="64A809A7" w14:textId="58367E10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Destination State</w:t>
      </w:r>
    </w:p>
    <w:p w14:paraId="3D8F13F7" w14:textId="6E3E89CC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Scheduled Departure Hour</w:t>
      </w:r>
    </w:p>
    <w:p w14:paraId="7039403B" w14:textId="6B24DFAC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Departure Delay in Minutes</w:t>
      </w:r>
    </w:p>
    <w:p w14:paraId="00A5C485" w14:textId="09862559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Arrival Delay in Minutes</w:t>
      </w:r>
    </w:p>
    <w:p w14:paraId="7A537376" w14:textId="50BDF8F0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Flight Cancelled </w:t>
      </w:r>
    </w:p>
    <w:p w14:paraId="2303F445" w14:textId="369DACA4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Flight time in minutes</w:t>
      </w:r>
    </w:p>
    <w:p w14:paraId="59F4F09C" w14:textId="27B7ADF9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Flight Distance</w:t>
      </w:r>
    </w:p>
    <w:p w14:paraId="4C99E89F" w14:textId="06ACAEE5" w:rsidR="006B6320" w:rsidRPr="00CC2504" w:rsidRDefault="006B6320" w:rsidP="00B20A6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Arrival Delay greater than 5 minutes</w:t>
      </w:r>
    </w:p>
    <w:p w14:paraId="29BE4A2E" w14:textId="77777777" w:rsidR="006B6320" w:rsidRPr="000556F1" w:rsidRDefault="006B6320" w:rsidP="00373585">
      <w:pPr>
        <w:pStyle w:val="ListParagraph"/>
        <w:jc w:val="both"/>
        <w:rPr>
          <w:rFonts w:ascii="Calibri" w:hAnsi="Calibri" w:cs="Calibri"/>
        </w:rPr>
      </w:pPr>
    </w:p>
    <w:p w14:paraId="13C9F492" w14:textId="1136498E" w:rsidR="00F40A13" w:rsidRPr="00CC2504" w:rsidRDefault="00F30A8B" w:rsidP="00677ABE">
      <w:pPr>
        <w:jc w:val="both"/>
        <w:rPr>
          <w:rFonts w:ascii="Calibri" w:hAnsi="Calibri" w:cs="Calibri"/>
          <w:color w:val="auto"/>
          <w:u w:val="single"/>
        </w:rPr>
      </w:pPr>
      <w:r w:rsidRPr="00CC2504">
        <w:rPr>
          <w:rFonts w:ascii="Calibri" w:hAnsi="Calibri" w:cs="Calibri"/>
          <w:color w:val="auto"/>
          <w:u w:val="single"/>
        </w:rPr>
        <w:t>Satisfaction Score</w:t>
      </w:r>
      <w:r w:rsidR="00F40A13" w:rsidRPr="00CC2504">
        <w:rPr>
          <w:rFonts w:ascii="Calibri" w:hAnsi="Calibri" w:cs="Calibri"/>
          <w:color w:val="auto"/>
          <w:u w:val="single"/>
        </w:rPr>
        <w:t>:</w:t>
      </w:r>
    </w:p>
    <w:p w14:paraId="42A0AE0D" w14:textId="1290C8C2" w:rsidR="00F30A8B" w:rsidRPr="00CC2504" w:rsidRDefault="00F30A8B" w:rsidP="00677ABE">
      <w:p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Satisfaction Score measures </w:t>
      </w:r>
      <w:r w:rsidR="007C6631">
        <w:rPr>
          <w:rFonts w:ascii="Calibri" w:hAnsi="Calibri" w:cs="Calibri"/>
          <w:color w:val="auto"/>
        </w:rPr>
        <w:t xml:space="preserve">the </w:t>
      </w:r>
      <w:r w:rsidR="00EA0FCA" w:rsidRPr="00CC2504">
        <w:rPr>
          <w:rFonts w:ascii="Calibri" w:hAnsi="Calibri" w:cs="Calibri"/>
          <w:color w:val="auto"/>
        </w:rPr>
        <w:t>Satisfaction</w:t>
      </w:r>
      <w:r w:rsidRPr="00CC2504">
        <w:rPr>
          <w:rFonts w:ascii="Calibri" w:hAnsi="Calibri" w:cs="Calibri"/>
          <w:color w:val="auto"/>
        </w:rPr>
        <w:t xml:space="preserve"> of the </w:t>
      </w:r>
      <w:r w:rsidR="0040001D">
        <w:rPr>
          <w:rFonts w:ascii="Calibri" w:hAnsi="Calibri" w:cs="Calibri"/>
          <w:color w:val="auto"/>
        </w:rPr>
        <w:t>customer's</w:t>
      </w:r>
      <w:r w:rsidRPr="00CC2504">
        <w:rPr>
          <w:rFonts w:ascii="Calibri" w:hAnsi="Calibri" w:cs="Calibri"/>
          <w:color w:val="auto"/>
        </w:rPr>
        <w:t xml:space="preserve"> experience while traveling on one </w:t>
      </w:r>
      <w:r w:rsidR="007C6631">
        <w:rPr>
          <w:rFonts w:ascii="Calibri" w:hAnsi="Calibri" w:cs="Calibri"/>
          <w:color w:val="auto"/>
        </w:rPr>
        <w:t>Fl</w:t>
      </w:r>
      <w:r w:rsidR="009048BE">
        <w:rPr>
          <w:rFonts w:ascii="Calibri" w:hAnsi="Calibri" w:cs="Calibri"/>
          <w:color w:val="auto"/>
        </w:rPr>
        <w:t xml:space="preserve">; </w:t>
      </w:r>
      <w:r w:rsidRPr="00CC2504">
        <w:rPr>
          <w:rFonts w:ascii="Calibri" w:hAnsi="Calibri" w:cs="Calibri"/>
          <w:color w:val="auto"/>
        </w:rPr>
        <w:t xml:space="preserve">this score can be used to predict future business growth. </w:t>
      </w:r>
    </w:p>
    <w:p w14:paraId="2E160BF8" w14:textId="525DEC1E" w:rsidR="00F30A8B" w:rsidRPr="00CC2504" w:rsidRDefault="00F30A8B" w:rsidP="00677ABE">
      <w:p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Satisfaction is rated for 1 to 5, 5 being the highest satisfied, and 1 is the lowest </w:t>
      </w:r>
      <w:r w:rsidR="005C5E97">
        <w:rPr>
          <w:rFonts w:ascii="Calibri" w:hAnsi="Calibri" w:cs="Calibri"/>
          <w:color w:val="auto"/>
        </w:rPr>
        <w:t>satisfaction level</w:t>
      </w:r>
      <w:r w:rsidRPr="00CC2504">
        <w:rPr>
          <w:rFonts w:ascii="Calibri" w:hAnsi="Calibri" w:cs="Calibri"/>
          <w:color w:val="auto"/>
        </w:rPr>
        <w:t>. Based on the above attributes</w:t>
      </w:r>
      <w:r w:rsidR="005C5E97">
        <w:rPr>
          <w:rFonts w:ascii="Calibri" w:hAnsi="Calibri" w:cs="Calibri"/>
          <w:color w:val="auto"/>
        </w:rPr>
        <w:t>,</w:t>
      </w:r>
      <w:r w:rsidRPr="00CC2504">
        <w:rPr>
          <w:rFonts w:ascii="Calibri" w:hAnsi="Calibri" w:cs="Calibri"/>
          <w:color w:val="auto"/>
        </w:rPr>
        <w:t xml:space="preserve"> a customer </w:t>
      </w:r>
      <w:r w:rsidR="008A42E9">
        <w:rPr>
          <w:rFonts w:ascii="Calibri" w:hAnsi="Calibri" w:cs="Calibri"/>
          <w:color w:val="auto"/>
        </w:rPr>
        <w:t>ranks</w:t>
      </w:r>
      <w:r w:rsidRPr="00CC2504">
        <w:rPr>
          <w:rFonts w:ascii="Calibri" w:hAnsi="Calibri" w:cs="Calibri"/>
          <w:color w:val="auto"/>
        </w:rPr>
        <w:t xml:space="preserve"> the </w:t>
      </w:r>
      <w:r w:rsidR="007C6631">
        <w:rPr>
          <w:rFonts w:ascii="Calibri" w:hAnsi="Calibri" w:cs="Calibri"/>
          <w:color w:val="auto"/>
        </w:rPr>
        <w:t>Flight</w:t>
      </w:r>
      <w:r w:rsidRPr="00CC2504">
        <w:rPr>
          <w:rFonts w:ascii="Calibri" w:hAnsi="Calibri" w:cs="Calibri"/>
          <w:color w:val="auto"/>
        </w:rPr>
        <w:t xml:space="preserve"> on the 1- 5 scale</w:t>
      </w:r>
    </w:p>
    <w:p w14:paraId="1671065D" w14:textId="77777777" w:rsidR="004A31C6" w:rsidRDefault="004A31C6" w:rsidP="00677ABE">
      <w:pPr>
        <w:pStyle w:val="Heading1"/>
        <w:jc w:val="both"/>
        <w:rPr>
          <w:rFonts w:ascii="Calibri" w:hAnsi="Calibri" w:cs="Calibri"/>
          <w:color w:val="FF0000"/>
        </w:rPr>
      </w:pPr>
      <w:bookmarkStart w:id="11" w:name="_Toc500423207"/>
    </w:p>
    <w:p w14:paraId="6361F574" w14:textId="10793EF5" w:rsidR="00616C0A" w:rsidRDefault="00616C0A" w:rsidP="00677ABE">
      <w:pPr>
        <w:pStyle w:val="Heading1"/>
        <w:jc w:val="both"/>
        <w:rPr>
          <w:rFonts w:ascii="Calibri" w:hAnsi="Calibri" w:cs="Calibri"/>
          <w:color w:val="FF0000"/>
        </w:rPr>
      </w:pPr>
      <w:r w:rsidRPr="000556F1">
        <w:rPr>
          <w:rFonts w:ascii="Calibri" w:hAnsi="Calibri" w:cs="Calibri"/>
          <w:color w:val="FF0000"/>
        </w:rPr>
        <w:t xml:space="preserve">Overview of </w:t>
      </w:r>
      <w:bookmarkEnd w:id="11"/>
      <w:r w:rsidR="00BC4080">
        <w:rPr>
          <w:rFonts w:ascii="Calibri" w:hAnsi="Calibri" w:cs="Calibri"/>
          <w:color w:val="FF0000"/>
        </w:rPr>
        <w:t>Southeast</w:t>
      </w:r>
      <w:r w:rsidR="00550291" w:rsidRPr="000556F1">
        <w:rPr>
          <w:rFonts w:ascii="Calibri" w:hAnsi="Calibri" w:cs="Calibri"/>
          <w:color w:val="FF0000"/>
        </w:rPr>
        <w:t xml:space="preserve"> Airline</w:t>
      </w:r>
      <w:r w:rsidR="00967773" w:rsidRPr="000556F1">
        <w:rPr>
          <w:rFonts w:ascii="Calibri" w:hAnsi="Calibri" w:cs="Calibri"/>
          <w:color w:val="FF0000"/>
        </w:rPr>
        <w:t xml:space="preserve"> </w:t>
      </w:r>
      <w:r w:rsidR="00BC4080">
        <w:rPr>
          <w:rFonts w:ascii="Calibri" w:hAnsi="Calibri" w:cs="Calibri"/>
          <w:color w:val="FF0000"/>
        </w:rPr>
        <w:t>Co</w:t>
      </w:r>
      <w:r w:rsidR="00967773" w:rsidRPr="000556F1">
        <w:rPr>
          <w:rFonts w:ascii="Calibri" w:hAnsi="Calibri" w:cs="Calibri"/>
          <w:color w:val="FF0000"/>
        </w:rPr>
        <w:t xml:space="preserve">. </w:t>
      </w:r>
    </w:p>
    <w:p w14:paraId="1857E49C" w14:textId="77777777" w:rsidR="00BC4080" w:rsidRPr="00BC4080" w:rsidRDefault="00BC4080" w:rsidP="00BC4080"/>
    <w:p w14:paraId="26E54730" w14:textId="6A751DAF" w:rsidR="00F80424" w:rsidRDefault="00E90A8C" w:rsidP="00BC4080">
      <w:pPr>
        <w:jc w:val="center"/>
      </w:pPr>
      <w:r>
        <w:rPr>
          <w:noProof/>
        </w:rPr>
        <w:lastRenderedPageBreak/>
        <w:drawing>
          <wp:inline distT="0" distB="0" distL="0" distR="0" wp14:anchorId="2A00A063" wp14:editId="079BA690">
            <wp:extent cx="6285974" cy="348996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974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53EC" w14:textId="14E7DB2A" w:rsidR="00F80424" w:rsidRPr="00F80424" w:rsidRDefault="00F80424" w:rsidP="00F80424">
      <w:r>
        <w:t xml:space="preserve">                      </w:t>
      </w:r>
    </w:p>
    <w:p w14:paraId="7CEB1B5D" w14:textId="6F9A64E7" w:rsidR="00550291" w:rsidRDefault="00E90A8C" w:rsidP="00CC3108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57035B9" wp14:editId="2EA57A10">
            <wp:extent cx="6335393" cy="2731406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393" cy="27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Toc500423208"/>
    </w:p>
    <w:p w14:paraId="54E7D412" w14:textId="77777777" w:rsidR="00FC0860" w:rsidRDefault="00FC0860" w:rsidP="00C566D7">
      <w:pPr>
        <w:pStyle w:val="Heading1"/>
        <w:jc w:val="both"/>
        <w:rPr>
          <w:rFonts w:ascii="Calibri" w:hAnsi="Calibri" w:cs="Calibri"/>
          <w:color w:val="FF0000"/>
        </w:rPr>
      </w:pPr>
    </w:p>
    <w:p w14:paraId="3C016BB0" w14:textId="77777777" w:rsidR="00FC0860" w:rsidRDefault="00FC0860" w:rsidP="00C566D7">
      <w:pPr>
        <w:pStyle w:val="Heading1"/>
        <w:jc w:val="both"/>
        <w:rPr>
          <w:rFonts w:ascii="Calibri" w:hAnsi="Calibri" w:cs="Calibri"/>
          <w:color w:val="FF0000"/>
        </w:rPr>
      </w:pPr>
    </w:p>
    <w:p w14:paraId="25B9489C" w14:textId="5CBF8FED" w:rsidR="00C566D7" w:rsidRDefault="00C566D7" w:rsidP="00C566D7">
      <w:pPr>
        <w:pStyle w:val="Heading1"/>
        <w:jc w:val="both"/>
        <w:rPr>
          <w:rFonts w:ascii="Calibri" w:hAnsi="Calibri" w:cs="Calibri"/>
          <w:color w:val="FF0000"/>
        </w:rPr>
      </w:pPr>
      <w:r w:rsidRPr="000556F1">
        <w:rPr>
          <w:rFonts w:ascii="Calibri" w:hAnsi="Calibri" w:cs="Calibri"/>
          <w:color w:val="FF0000"/>
        </w:rPr>
        <w:t>Business Questions</w:t>
      </w:r>
    </w:p>
    <w:p w14:paraId="21A43572" w14:textId="61DB37C8" w:rsidR="00B010D3" w:rsidRPr="004A31C6" w:rsidRDefault="00AA7943" w:rsidP="00B010D3">
      <w:pPr>
        <w:rPr>
          <w:color w:val="auto"/>
        </w:rPr>
      </w:pPr>
      <w:r w:rsidRPr="004A31C6">
        <w:rPr>
          <w:color w:val="auto"/>
        </w:rPr>
        <w:t>Original</w:t>
      </w:r>
    </w:p>
    <w:p w14:paraId="3A0B05C6" w14:textId="24F9A87B" w:rsidR="004A31C6" w:rsidRPr="004A31C6" w:rsidRDefault="00C566D7" w:rsidP="004A31C6">
      <w:pPr>
        <w:pStyle w:val="ListParagraph"/>
        <w:numPr>
          <w:ilvl w:val="0"/>
          <w:numId w:val="5"/>
        </w:numPr>
        <w:jc w:val="both"/>
        <w:rPr>
          <w:rStyle w:val="eop"/>
          <w:rFonts w:ascii="Calibri" w:hAnsi="Calibri" w:cs="Calibri"/>
        </w:rPr>
      </w:pP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Based</w:t>
      </w:r>
      <w:r w:rsidR="00A07BB9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 on </w:t>
      </w:r>
      <w:r w:rsidR="00A07BB9" w:rsidRPr="004A31C6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satisfaction</w:t>
      </w: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, which airlines are performing well, and which are performing poorly?</w:t>
      </w:r>
      <w:r w:rsidRPr="000556F1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47C65F21" w14:textId="43088CB6" w:rsidR="00C566D7" w:rsidRPr="004A31C6" w:rsidRDefault="00C566D7" w:rsidP="004A31C6">
      <w:pPr>
        <w:pStyle w:val="ListParagraph"/>
        <w:numPr>
          <w:ilvl w:val="0"/>
          <w:numId w:val="5"/>
        </w:numPr>
        <w:jc w:val="both"/>
        <w:rPr>
          <w:rStyle w:val="eop"/>
          <w:rFonts w:ascii="Calibri" w:hAnsi="Calibri" w:cs="Calibri"/>
        </w:rPr>
      </w:pPr>
      <w:r w:rsidRPr="004A31C6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How does Airline Class affect customer satisfaction based on age group</w:t>
      </w:r>
      <w:r w:rsidRPr="004A31C6">
        <w:rPr>
          <w:rStyle w:val="eop"/>
          <w:rFonts w:ascii="Calibri" w:hAnsi="Calibri" w:cs="Calibri"/>
          <w:color w:val="000000"/>
          <w:shd w:val="clear" w:color="auto" w:fill="FFFFFF"/>
        </w:rPr>
        <w:t>?</w:t>
      </w:r>
    </w:p>
    <w:p w14:paraId="431C3E89" w14:textId="62C25FF6" w:rsidR="00C566D7" w:rsidRPr="00C566D7" w:rsidRDefault="00C566D7" w:rsidP="00C566D7">
      <w:pPr>
        <w:pStyle w:val="ListParagraph"/>
        <w:numPr>
          <w:ilvl w:val="0"/>
          <w:numId w:val="5"/>
        </w:numPr>
        <w:jc w:val="both"/>
        <w:rPr>
          <w:rStyle w:val="normaltextrun"/>
          <w:rFonts w:ascii="Calibri" w:hAnsi="Calibri" w:cs="Calibri"/>
        </w:rPr>
      </w:pP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Could eating and drinking at the </w:t>
      </w:r>
      <w:r w:rsidR="00EF3A44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airport</w:t>
      </w: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 before a flight aff</w:t>
      </w:r>
      <w:r w:rsidR="00BA7D04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ects </w:t>
      </w:r>
      <w:r w:rsidR="00CC4ED8" w:rsidRPr="004A31C6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satisfaction</w:t>
      </w: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?</w:t>
      </w:r>
    </w:p>
    <w:p w14:paraId="50401C38" w14:textId="4A21C883" w:rsidR="00C566D7" w:rsidRPr="00C566D7" w:rsidRDefault="00C566D7" w:rsidP="00C566D7">
      <w:pPr>
        <w:pStyle w:val="ListParagraph"/>
        <w:numPr>
          <w:ilvl w:val="0"/>
          <w:numId w:val="5"/>
        </w:numPr>
        <w:jc w:val="both"/>
        <w:rPr>
          <w:rStyle w:val="normaltextrun"/>
          <w:rFonts w:ascii="Calibri" w:hAnsi="Calibri" w:cs="Calibri"/>
        </w:rPr>
      </w:pP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What </w:t>
      </w:r>
      <w:r w:rsidR="00EF3A44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are times of operation</w:t>
      </w: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 critical in affecting </w:t>
      </w:r>
      <w:r w:rsidR="00CC4ED8" w:rsidRPr="004A31C6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satisfaction </w:t>
      </w: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score?</w:t>
      </w:r>
      <w:r w:rsidRPr="000556F1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368929C3" w14:textId="64E80195" w:rsidR="00C566D7" w:rsidRPr="00C566D7" w:rsidRDefault="00C566D7" w:rsidP="00C566D7">
      <w:pPr>
        <w:pStyle w:val="ListParagraph"/>
        <w:numPr>
          <w:ilvl w:val="0"/>
          <w:numId w:val="5"/>
        </w:numPr>
        <w:jc w:val="both"/>
        <w:rPr>
          <w:rStyle w:val="eop"/>
          <w:rFonts w:ascii="Calibri" w:hAnsi="Calibri" w:cs="Calibri"/>
        </w:rPr>
      </w:pP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What elements contribute to the highest </w:t>
      </w:r>
      <w:r w:rsidR="00DC0CAA" w:rsidRPr="004A31C6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satisfaction </w:t>
      </w: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Scores?</w:t>
      </w:r>
      <w:r w:rsidRPr="000556F1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081B57A8" w14:textId="0BB10B7E" w:rsidR="00C566D7" w:rsidRPr="004A31C6" w:rsidRDefault="00C566D7" w:rsidP="00C566D7">
      <w:pPr>
        <w:jc w:val="both"/>
        <w:rPr>
          <w:rStyle w:val="eop"/>
          <w:rFonts w:ascii="Calibri" w:hAnsi="Calibri" w:cs="Calibri"/>
          <w:color w:val="auto"/>
        </w:rPr>
      </w:pPr>
      <w:r w:rsidRPr="004A31C6">
        <w:rPr>
          <w:rStyle w:val="eop"/>
          <w:rFonts w:ascii="Calibri" w:hAnsi="Calibri" w:cs="Calibri"/>
          <w:color w:val="auto"/>
        </w:rPr>
        <w:t>New</w:t>
      </w:r>
      <w:r w:rsidR="002A6F94" w:rsidRPr="004A31C6">
        <w:rPr>
          <w:rStyle w:val="eop"/>
          <w:rFonts w:ascii="Calibri" w:hAnsi="Calibri" w:cs="Calibri"/>
          <w:color w:val="auto"/>
        </w:rPr>
        <w:t xml:space="preserve"> from Data</w:t>
      </w:r>
    </w:p>
    <w:p w14:paraId="5CB765A2" w14:textId="0C137FD8" w:rsidR="00C566D7" w:rsidRPr="004A31C6" w:rsidRDefault="00C566D7" w:rsidP="00C566D7">
      <w:pPr>
        <w:pStyle w:val="ListParagraph"/>
        <w:numPr>
          <w:ilvl w:val="0"/>
          <w:numId w:val="5"/>
        </w:numPr>
        <w:jc w:val="both"/>
        <w:rPr>
          <w:rStyle w:val="eop"/>
          <w:rFonts w:ascii="Calibri" w:hAnsi="Calibri" w:cs="Calibri"/>
          <w:color w:val="auto"/>
        </w:rPr>
      </w:pPr>
      <w:r w:rsidRPr="004A31C6">
        <w:rPr>
          <w:rStyle w:val="eop"/>
          <w:rFonts w:ascii="Calibri" w:hAnsi="Calibri" w:cs="Calibri"/>
          <w:color w:val="auto"/>
        </w:rPr>
        <w:t xml:space="preserve">How does Southeast Airlines Co. </w:t>
      </w:r>
      <w:r w:rsidR="00934240">
        <w:rPr>
          <w:rStyle w:val="eop"/>
          <w:rFonts w:ascii="Calibri" w:hAnsi="Calibri" w:cs="Calibri"/>
          <w:color w:val="auto"/>
        </w:rPr>
        <w:t xml:space="preserve">perform on </w:t>
      </w:r>
      <w:r w:rsidR="00483D81">
        <w:rPr>
          <w:rStyle w:val="eop"/>
          <w:rFonts w:ascii="Calibri" w:hAnsi="Calibri" w:cs="Calibri"/>
          <w:color w:val="auto"/>
        </w:rPr>
        <w:t>satisfaction</w:t>
      </w:r>
      <w:r w:rsidRPr="004A31C6">
        <w:rPr>
          <w:rStyle w:val="eop"/>
          <w:rFonts w:ascii="Calibri" w:hAnsi="Calibri" w:cs="Calibri"/>
          <w:color w:val="auto"/>
        </w:rPr>
        <w:t xml:space="preserve"> among customers that have never flown before?</w:t>
      </w:r>
    </w:p>
    <w:p w14:paraId="570397A4" w14:textId="1C1B75D7" w:rsidR="00C566D7" w:rsidRPr="00120199" w:rsidRDefault="00C566D7" w:rsidP="00C566D7">
      <w:pPr>
        <w:pStyle w:val="ListParagraph"/>
        <w:numPr>
          <w:ilvl w:val="0"/>
          <w:numId w:val="5"/>
        </w:numPr>
        <w:jc w:val="both"/>
        <w:rPr>
          <w:rStyle w:val="eop"/>
          <w:rFonts w:ascii="Calibri" w:hAnsi="Calibri" w:cs="Calibri"/>
          <w:color w:val="auto"/>
        </w:rPr>
      </w:pPr>
      <w:r w:rsidRPr="00120199">
        <w:rPr>
          <w:rStyle w:val="eop"/>
          <w:rFonts w:ascii="Calibri" w:hAnsi="Calibri" w:cs="Calibri"/>
          <w:color w:val="auto"/>
        </w:rPr>
        <w:t xml:space="preserve">How does Southeast Airline Co. perform based on </w:t>
      </w:r>
      <w:r w:rsidR="00EF3A44">
        <w:rPr>
          <w:rStyle w:val="eop"/>
          <w:rFonts w:ascii="Calibri" w:hAnsi="Calibri" w:cs="Calibri"/>
          <w:color w:val="auto"/>
        </w:rPr>
        <w:t xml:space="preserve">the </w:t>
      </w:r>
      <w:r w:rsidRPr="00120199">
        <w:rPr>
          <w:rStyle w:val="eop"/>
          <w:rFonts w:ascii="Calibri" w:hAnsi="Calibri" w:cs="Calibri"/>
          <w:color w:val="auto"/>
        </w:rPr>
        <w:t xml:space="preserve">type of </w:t>
      </w:r>
      <w:r w:rsidR="008A42E9">
        <w:rPr>
          <w:rStyle w:val="eop"/>
          <w:rFonts w:ascii="Calibri" w:hAnsi="Calibri" w:cs="Calibri"/>
          <w:color w:val="auto"/>
        </w:rPr>
        <w:t>Travel</w:t>
      </w:r>
      <w:r w:rsidRPr="00120199">
        <w:rPr>
          <w:rStyle w:val="eop"/>
          <w:rFonts w:ascii="Calibri" w:hAnsi="Calibri" w:cs="Calibri"/>
          <w:color w:val="auto"/>
        </w:rPr>
        <w:t>?</w:t>
      </w:r>
    </w:p>
    <w:p w14:paraId="30F3241D" w14:textId="77777777" w:rsidR="00C566D7" w:rsidRPr="009F4D25" w:rsidRDefault="00C566D7" w:rsidP="00C566D7">
      <w:pPr>
        <w:pStyle w:val="ListParagraph"/>
        <w:jc w:val="both"/>
        <w:rPr>
          <w:rStyle w:val="eop"/>
          <w:rFonts w:ascii="Calibri" w:hAnsi="Calibri" w:cs="Calibri"/>
        </w:rPr>
      </w:pPr>
    </w:p>
    <w:p w14:paraId="15AD1EDB" w14:textId="77777777" w:rsidR="00CF072C" w:rsidRDefault="00CF072C" w:rsidP="00677ABE">
      <w:pPr>
        <w:pStyle w:val="Heading1"/>
        <w:jc w:val="both"/>
        <w:rPr>
          <w:rFonts w:ascii="Calibri" w:hAnsi="Calibri" w:cs="Calibri"/>
          <w:color w:val="FF0000"/>
        </w:rPr>
      </w:pPr>
    </w:p>
    <w:p w14:paraId="64E33F31" w14:textId="0730999D" w:rsidR="00881D7D" w:rsidRPr="000556F1" w:rsidRDefault="00881D7D" w:rsidP="00677ABE">
      <w:pPr>
        <w:pStyle w:val="Heading1"/>
        <w:jc w:val="both"/>
        <w:rPr>
          <w:rFonts w:ascii="Calibri" w:hAnsi="Calibri" w:cs="Calibri"/>
          <w:color w:val="FF0000"/>
        </w:rPr>
      </w:pPr>
      <w:bookmarkStart w:id="13" w:name="_Toc500423209"/>
      <w:bookmarkEnd w:id="12"/>
      <w:r w:rsidRPr="000556F1">
        <w:rPr>
          <w:rFonts w:ascii="Calibri" w:hAnsi="Calibri" w:cs="Calibri"/>
          <w:color w:val="FF0000"/>
        </w:rPr>
        <w:t>Data Identification</w:t>
      </w:r>
      <w:bookmarkEnd w:id="13"/>
    </w:p>
    <w:p w14:paraId="46A735FB" w14:textId="70FCEC9F" w:rsidR="00967773" w:rsidRPr="00CC2504" w:rsidRDefault="009126F8" w:rsidP="00A00A75">
      <w:p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The Customer Satisfaction data from January, February, and March 2014 ha</w:t>
      </w:r>
      <w:r w:rsidR="00E37601" w:rsidRPr="00CC2504">
        <w:rPr>
          <w:rFonts w:ascii="Calibri" w:hAnsi="Calibri" w:cs="Calibri"/>
          <w:color w:val="auto"/>
        </w:rPr>
        <w:t>s</w:t>
      </w:r>
      <w:r w:rsidRPr="00CC2504">
        <w:rPr>
          <w:rFonts w:ascii="Calibri" w:hAnsi="Calibri" w:cs="Calibri"/>
          <w:color w:val="auto"/>
        </w:rPr>
        <w:t xml:space="preserve"> </w:t>
      </w:r>
      <w:r w:rsidR="00E37601" w:rsidRPr="4D178953">
        <w:rPr>
          <w:rFonts w:ascii="Calibri" w:hAnsi="Calibri" w:cs="Calibri"/>
          <w:color w:val="auto"/>
        </w:rPr>
        <w:t>130,000</w:t>
      </w:r>
      <w:r w:rsidR="007A383F" w:rsidRPr="4D178953">
        <w:rPr>
          <w:rFonts w:ascii="Calibri" w:hAnsi="Calibri" w:cs="Calibri"/>
          <w:b/>
          <w:bCs/>
          <w:color w:val="auto"/>
        </w:rPr>
        <w:t xml:space="preserve"> </w:t>
      </w:r>
      <w:r w:rsidR="007A383F" w:rsidRPr="00CC2504">
        <w:rPr>
          <w:rFonts w:ascii="Calibri" w:hAnsi="Calibri" w:cs="Calibri"/>
          <w:color w:val="auto"/>
        </w:rPr>
        <w:t xml:space="preserve">customer data with around </w:t>
      </w:r>
      <w:r w:rsidRPr="00CC2504">
        <w:rPr>
          <w:rFonts w:ascii="Calibri" w:hAnsi="Calibri" w:cs="Calibri"/>
          <w:color w:val="auto"/>
        </w:rPr>
        <w:t>2</w:t>
      </w:r>
      <w:r w:rsidR="00E37601" w:rsidRPr="00CC2504">
        <w:rPr>
          <w:rFonts w:ascii="Calibri" w:hAnsi="Calibri" w:cs="Calibri"/>
          <w:color w:val="auto"/>
        </w:rPr>
        <w:t>8</w:t>
      </w:r>
      <w:r w:rsidRPr="00CC2504">
        <w:rPr>
          <w:rFonts w:ascii="Calibri" w:hAnsi="Calibri" w:cs="Calibri"/>
          <w:color w:val="auto"/>
        </w:rPr>
        <w:t xml:space="preserve"> </w:t>
      </w:r>
      <w:r w:rsidR="007A383F" w:rsidRPr="00CC2504">
        <w:rPr>
          <w:rFonts w:ascii="Calibri" w:hAnsi="Calibri" w:cs="Calibri"/>
          <w:color w:val="auto"/>
        </w:rPr>
        <w:t>relevant attributes of the</w:t>
      </w:r>
      <w:r w:rsidRPr="00CC2504">
        <w:rPr>
          <w:rFonts w:ascii="Calibri" w:hAnsi="Calibri" w:cs="Calibri"/>
          <w:color w:val="auto"/>
        </w:rPr>
        <w:t xml:space="preserve"> </w:t>
      </w:r>
      <w:r w:rsidR="007C6631">
        <w:rPr>
          <w:rFonts w:ascii="Calibri" w:hAnsi="Calibri" w:cs="Calibri"/>
          <w:color w:val="auto"/>
        </w:rPr>
        <w:t>Flight</w:t>
      </w:r>
      <w:r w:rsidRPr="00CC2504">
        <w:rPr>
          <w:rFonts w:ascii="Calibri" w:hAnsi="Calibri" w:cs="Calibri"/>
          <w:color w:val="auto"/>
        </w:rPr>
        <w:t xml:space="preserve"> taken by the custome</w:t>
      </w:r>
      <w:r w:rsidR="00967773" w:rsidRPr="00CC2504">
        <w:rPr>
          <w:rFonts w:ascii="Calibri" w:hAnsi="Calibri" w:cs="Calibri"/>
          <w:color w:val="auto"/>
        </w:rPr>
        <w:t>r</w:t>
      </w:r>
      <w:r w:rsidR="00E37601" w:rsidRPr="00CC2504">
        <w:rPr>
          <w:rFonts w:ascii="Calibri" w:hAnsi="Calibri" w:cs="Calibri"/>
          <w:color w:val="auto"/>
        </w:rPr>
        <w:t>.</w:t>
      </w:r>
      <w:r w:rsidR="000E13C7">
        <w:rPr>
          <w:noProof/>
        </w:rPr>
        <w:drawing>
          <wp:inline distT="0" distB="0" distL="0" distR="0" wp14:anchorId="6F9AF2FE" wp14:editId="4CC411CA">
            <wp:extent cx="5101044" cy="306830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044" cy="30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9B89" w14:textId="77777777" w:rsidR="00B06E49" w:rsidRDefault="00B06E49" w:rsidP="00A00A75">
      <w:pPr>
        <w:jc w:val="both"/>
        <w:rPr>
          <w:rFonts w:ascii="Calibri" w:hAnsi="Calibri" w:cs="Calibri"/>
        </w:rPr>
      </w:pPr>
    </w:p>
    <w:p w14:paraId="51A630D4" w14:textId="232B1668" w:rsidR="00E37601" w:rsidRPr="00CC2504" w:rsidRDefault="00E37601" w:rsidP="00A00A75">
      <w:p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When viewing the data </w:t>
      </w:r>
      <w:r w:rsidR="00AB0EE5" w:rsidRPr="00CC2504">
        <w:rPr>
          <w:rFonts w:ascii="Calibri" w:hAnsi="Calibri" w:cs="Calibri"/>
          <w:color w:val="auto"/>
        </w:rPr>
        <w:t>structure,</w:t>
      </w:r>
      <w:r w:rsidRPr="00CC2504">
        <w:rPr>
          <w:rFonts w:ascii="Calibri" w:hAnsi="Calibri" w:cs="Calibri"/>
          <w:color w:val="auto"/>
        </w:rPr>
        <w:t xml:space="preserve"> we observed that </w:t>
      </w:r>
      <w:r w:rsidR="00AB0EE5" w:rsidRPr="00CC2504">
        <w:rPr>
          <w:rFonts w:ascii="Calibri" w:hAnsi="Calibri" w:cs="Calibri"/>
          <w:color w:val="auto"/>
        </w:rPr>
        <w:t xml:space="preserve">4 of the variables contained </w:t>
      </w:r>
      <w:r w:rsidR="0040001D">
        <w:rPr>
          <w:rFonts w:ascii="Calibri" w:hAnsi="Calibri" w:cs="Calibri"/>
          <w:color w:val="auto"/>
        </w:rPr>
        <w:t>NA's</w:t>
      </w:r>
      <w:r w:rsidR="00AB0EE5" w:rsidRPr="00CC2504">
        <w:rPr>
          <w:rFonts w:ascii="Calibri" w:hAnsi="Calibri" w:cs="Calibri"/>
          <w:color w:val="auto"/>
        </w:rPr>
        <w:t>.</w:t>
      </w:r>
    </w:p>
    <w:p w14:paraId="1EE29706" w14:textId="6E9E6981" w:rsidR="000D6D1C" w:rsidRPr="00CC2504" w:rsidRDefault="000D6D1C" w:rsidP="00B20A65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Satisfaction had only three rows that contained </w:t>
      </w:r>
      <w:r w:rsidR="0040001D">
        <w:rPr>
          <w:rFonts w:ascii="Calibri" w:hAnsi="Calibri" w:cs="Calibri"/>
          <w:color w:val="auto"/>
        </w:rPr>
        <w:t>NA's</w:t>
      </w:r>
      <w:r w:rsidR="00F40DCA">
        <w:rPr>
          <w:rFonts w:ascii="Calibri" w:hAnsi="Calibri" w:cs="Calibri"/>
          <w:color w:val="auto"/>
        </w:rPr>
        <w:t>. Due</w:t>
      </w:r>
      <w:r w:rsidRPr="00CC2504">
        <w:rPr>
          <w:rFonts w:ascii="Calibri" w:hAnsi="Calibri" w:cs="Calibri"/>
          <w:color w:val="auto"/>
        </w:rPr>
        <w:t xml:space="preserve"> to the low number</w:t>
      </w:r>
      <w:r w:rsidR="009622A9">
        <w:rPr>
          <w:rFonts w:ascii="Calibri" w:hAnsi="Calibri" w:cs="Calibri"/>
          <w:color w:val="auto"/>
        </w:rPr>
        <w:t>,</w:t>
      </w:r>
      <w:r w:rsidRPr="00CC2504">
        <w:rPr>
          <w:rFonts w:ascii="Calibri" w:hAnsi="Calibri" w:cs="Calibri"/>
          <w:color w:val="auto"/>
        </w:rPr>
        <w:t xml:space="preserve"> we dropped those rows. </w:t>
      </w:r>
    </w:p>
    <w:p w14:paraId="29C30F12" w14:textId="536F1CDB" w:rsidR="00A00A75" w:rsidRPr="00CC2504" w:rsidRDefault="000D6D1C" w:rsidP="00B20A65">
      <w:pPr>
        <w:pStyle w:val="ListParagraph"/>
        <w:numPr>
          <w:ilvl w:val="1"/>
          <w:numId w:val="6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>Flight Time and Arrival and Departure delay</w:t>
      </w:r>
      <w:r w:rsidR="0047293D">
        <w:rPr>
          <w:rFonts w:ascii="Calibri" w:hAnsi="Calibri" w:cs="Calibri"/>
          <w:color w:val="auto"/>
        </w:rPr>
        <w:t>,</w:t>
      </w:r>
      <w:r w:rsidRPr="00CC2504">
        <w:rPr>
          <w:rFonts w:ascii="Calibri" w:hAnsi="Calibri" w:cs="Calibri"/>
          <w:color w:val="auto"/>
        </w:rPr>
        <w:t xml:space="preserve"> we replaced the </w:t>
      </w:r>
      <w:r w:rsidR="0040001D">
        <w:rPr>
          <w:rFonts w:ascii="Calibri" w:hAnsi="Calibri" w:cs="Calibri"/>
          <w:color w:val="auto"/>
        </w:rPr>
        <w:t>NA's</w:t>
      </w:r>
      <w:r w:rsidRPr="00CC2504">
        <w:rPr>
          <w:rFonts w:ascii="Calibri" w:hAnsi="Calibri" w:cs="Calibri"/>
          <w:color w:val="auto"/>
        </w:rPr>
        <w:t xml:space="preserve"> with the mean</w:t>
      </w:r>
      <w:bookmarkEnd w:id="8"/>
      <w:r w:rsidR="005D600A" w:rsidRPr="00CC2504">
        <w:rPr>
          <w:rFonts w:ascii="Calibri" w:hAnsi="Calibri" w:cs="Calibri"/>
          <w:color w:val="auto"/>
        </w:rPr>
        <w:t>.</w:t>
      </w:r>
    </w:p>
    <w:p w14:paraId="316E968B" w14:textId="6133C92A" w:rsidR="005D600A" w:rsidRPr="00CC2504" w:rsidRDefault="005D600A" w:rsidP="00B20A65">
      <w:pPr>
        <w:pStyle w:val="ListParagraph"/>
        <w:numPr>
          <w:ilvl w:val="1"/>
          <w:numId w:val="6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We tried </w:t>
      </w:r>
      <w:r w:rsidR="0047293D">
        <w:rPr>
          <w:rFonts w:ascii="Calibri" w:hAnsi="Calibri" w:cs="Calibri"/>
          <w:color w:val="auto"/>
        </w:rPr>
        <w:t xml:space="preserve">the </w:t>
      </w:r>
      <w:r w:rsidRPr="00CC2504">
        <w:rPr>
          <w:rFonts w:ascii="Calibri" w:hAnsi="Calibri" w:cs="Calibri"/>
          <w:color w:val="auto"/>
        </w:rPr>
        <w:t xml:space="preserve">alternative option of replacing the </w:t>
      </w:r>
      <w:r w:rsidR="0040001D">
        <w:rPr>
          <w:rFonts w:ascii="Calibri" w:hAnsi="Calibri" w:cs="Calibri"/>
          <w:color w:val="auto"/>
        </w:rPr>
        <w:t>NA's</w:t>
      </w:r>
      <w:r w:rsidRPr="00CC2504">
        <w:rPr>
          <w:rFonts w:ascii="Calibri" w:hAnsi="Calibri" w:cs="Calibri"/>
          <w:color w:val="auto"/>
        </w:rPr>
        <w:t xml:space="preserve"> with 0</w:t>
      </w:r>
      <w:r w:rsidR="0047293D">
        <w:rPr>
          <w:rFonts w:ascii="Calibri" w:hAnsi="Calibri" w:cs="Calibri"/>
          <w:color w:val="auto"/>
        </w:rPr>
        <w:t>. However,</w:t>
      </w:r>
      <w:r w:rsidRPr="00CC2504">
        <w:rPr>
          <w:rFonts w:ascii="Calibri" w:hAnsi="Calibri" w:cs="Calibri"/>
          <w:color w:val="auto"/>
        </w:rPr>
        <w:t xml:space="preserve"> the mean gave us a better linear model.</w:t>
      </w:r>
    </w:p>
    <w:p w14:paraId="3B9D334C" w14:textId="12801A01" w:rsidR="005D600A" w:rsidRPr="00CC2504" w:rsidRDefault="005D600A" w:rsidP="00B20A65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Flight Time in Minutes we used the mean for that specific route (Source City to Destination City). </w:t>
      </w:r>
    </w:p>
    <w:p w14:paraId="23612619" w14:textId="4F31747E" w:rsidR="005D600A" w:rsidRPr="00CC2504" w:rsidRDefault="005D600A" w:rsidP="00B20A65">
      <w:pPr>
        <w:pStyle w:val="ListParagraph"/>
        <w:numPr>
          <w:ilvl w:val="1"/>
          <w:numId w:val="6"/>
        </w:num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There were 3 </w:t>
      </w:r>
      <w:r w:rsidR="0040001D">
        <w:rPr>
          <w:rFonts w:ascii="Calibri" w:hAnsi="Calibri" w:cs="Calibri"/>
          <w:color w:val="auto"/>
        </w:rPr>
        <w:t>NA's</w:t>
      </w:r>
      <w:r w:rsidRPr="00CC2504">
        <w:rPr>
          <w:rFonts w:ascii="Calibri" w:hAnsi="Calibri" w:cs="Calibri"/>
          <w:color w:val="auto"/>
        </w:rPr>
        <w:t xml:space="preserve"> after this process</w:t>
      </w:r>
      <w:r w:rsidR="0047293D">
        <w:rPr>
          <w:rFonts w:ascii="Calibri" w:hAnsi="Calibri" w:cs="Calibri"/>
          <w:color w:val="auto"/>
        </w:rPr>
        <w:t>; we</w:t>
      </w:r>
      <w:r w:rsidRPr="00CC2504">
        <w:rPr>
          <w:rFonts w:ascii="Calibri" w:hAnsi="Calibri" w:cs="Calibri"/>
          <w:color w:val="auto"/>
        </w:rPr>
        <w:t xml:space="preserve"> dropped those </w:t>
      </w:r>
      <w:r w:rsidR="0047293D">
        <w:rPr>
          <w:rFonts w:ascii="Calibri" w:hAnsi="Calibri" w:cs="Calibri"/>
          <w:color w:val="auto"/>
        </w:rPr>
        <w:t>three</w:t>
      </w:r>
      <w:r w:rsidRPr="00CC2504">
        <w:rPr>
          <w:rFonts w:ascii="Calibri" w:hAnsi="Calibri" w:cs="Calibri"/>
          <w:color w:val="auto"/>
        </w:rPr>
        <w:t xml:space="preserve"> rows. </w:t>
      </w:r>
    </w:p>
    <w:p w14:paraId="59388D3B" w14:textId="1A429FAB" w:rsidR="005D600A" w:rsidRPr="000556F1" w:rsidRDefault="005D600A" w:rsidP="00D659AD">
      <w:pPr>
        <w:jc w:val="both"/>
        <w:rPr>
          <w:rFonts w:ascii="Calibri" w:hAnsi="Calibri" w:cs="Calibri"/>
        </w:rPr>
      </w:pPr>
    </w:p>
    <w:p w14:paraId="70D78B5F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  <w:sz w:val="18"/>
          <w:szCs w:val="18"/>
        </w:rPr>
      </w:pPr>
      <w:proofErr w:type="spellStart"/>
      <w:r w:rsidRPr="000556F1">
        <w:rPr>
          <w:rFonts w:ascii="Calibri" w:eastAsia="Times New Roman" w:hAnsi="Calibri" w:cs="Calibri"/>
          <w:color w:val="0070C0"/>
          <w:sz w:val="24"/>
          <w:szCs w:val="24"/>
        </w:rPr>
        <w:t>as.</w:t>
      </w:r>
      <w:proofErr w:type="gramStart"/>
      <w:r w:rsidRPr="000556F1">
        <w:rPr>
          <w:rFonts w:ascii="Calibri" w:eastAsia="Times New Roman" w:hAnsi="Calibri" w:cs="Calibri"/>
          <w:color w:val="0070C0"/>
          <w:sz w:val="24"/>
          <w:szCs w:val="24"/>
        </w:rPr>
        <w:t>data.frame</w:t>
      </w:r>
      <w:proofErr w:type="spellEnd"/>
      <w:proofErr w:type="gramEnd"/>
      <w:r w:rsidRPr="000556F1">
        <w:rPr>
          <w:rFonts w:ascii="Calibri" w:eastAsia="Times New Roman" w:hAnsi="Calibri" w:cs="Calibri"/>
          <w:color w:val="0070C0"/>
          <w:sz w:val="24"/>
          <w:szCs w:val="24"/>
        </w:rPr>
        <w:t>(</w:t>
      </w:r>
      <w:proofErr w:type="spellStart"/>
      <w:r w:rsidRPr="000556F1">
        <w:rPr>
          <w:rFonts w:ascii="Calibri" w:eastAsia="Times New Roman" w:hAnsi="Calibri" w:cs="Calibri"/>
          <w:color w:val="0070C0"/>
          <w:sz w:val="24"/>
          <w:szCs w:val="24"/>
        </w:rPr>
        <w:t>sapply</w:t>
      </w:r>
      <w:proofErr w:type="spellEnd"/>
      <w:r w:rsidRPr="000556F1">
        <w:rPr>
          <w:rFonts w:ascii="Calibri" w:eastAsia="Times New Roman" w:hAnsi="Calibri" w:cs="Calibri"/>
          <w:color w:val="0070C0"/>
          <w:sz w:val="24"/>
          <w:szCs w:val="24"/>
        </w:rPr>
        <w:t>(</w:t>
      </w:r>
      <w:proofErr w:type="spellStart"/>
      <w:r w:rsidRPr="000556F1">
        <w:rPr>
          <w:rFonts w:ascii="Calibri" w:eastAsia="Times New Roman" w:hAnsi="Calibri" w:cs="Calibri"/>
          <w:color w:val="0070C0"/>
          <w:sz w:val="24"/>
          <w:szCs w:val="24"/>
        </w:rPr>
        <w:t>surveyDataRaw,function</w:t>
      </w:r>
      <w:proofErr w:type="spellEnd"/>
      <w:r w:rsidRPr="000556F1">
        <w:rPr>
          <w:rFonts w:ascii="Calibri" w:eastAsia="Times New Roman" w:hAnsi="Calibri" w:cs="Calibri"/>
          <w:color w:val="0070C0"/>
          <w:sz w:val="24"/>
          <w:szCs w:val="24"/>
        </w:rPr>
        <w:t>(X) sum(is.na(X))))</w:t>
      </w:r>
      <w:r w:rsidRPr="000556F1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180AB4F9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  <w:sz w:val="18"/>
          <w:szCs w:val="18"/>
        </w:rPr>
      </w:pPr>
      <w:r w:rsidRPr="000556F1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0"/>
        <w:gridCol w:w="1290"/>
      </w:tblGrid>
      <w:tr w:rsidR="005D600A" w:rsidRPr="000556F1" w14:paraId="425115D1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DCD78DD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Column                         </w:t>
            </w: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EA2B044" w14:textId="374ED9EB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Total</w:t>
            </w:r>
            <w:r w:rsidR="004729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of</w:t>
            </w:r>
            <w:r w:rsidRPr="000556F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40001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NA's</w:t>
            </w: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5D600A" w:rsidRPr="000556F1" w14:paraId="08D82C04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BBEC92B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Flight time in minutes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1385316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2738 </w:t>
            </w:r>
          </w:p>
        </w:tc>
      </w:tr>
      <w:tr w:rsidR="005D600A" w:rsidRPr="000556F1" w14:paraId="296AEAF3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81D51B1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Arrival Delay in Minutes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7D3F500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2738 </w:t>
            </w:r>
          </w:p>
        </w:tc>
      </w:tr>
      <w:tr w:rsidR="005D600A" w:rsidRPr="000556F1" w14:paraId="5887D565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5C43FFA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Departure Delay in Minutes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D7092D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2345 </w:t>
            </w:r>
          </w:p>
        </w:tc>
      </w:tr>
      <w:tr w:rsidR="005D600A" w:rsidRPr="000556F1" w14:paraId="6D317886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E12598F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Satisfaction  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102A2EF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3 </w:t>
            </w:r>
          </w:p>
        </w:tc>
      </w:tr>
      <w:tr w:rsidR="005D600A" w:rsidRPr="000556F1" w14:paraId="619CE212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E99462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Year of First Flight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4EE3611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12A383D4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A99B9B5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Type of Travel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676478B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41C7A6AB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60517CF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Shopping Amount at Airport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C6F3817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3166D745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351BF92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Scheduled Departure Hour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2F0887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5161763A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15D3CB2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Price Sensitivity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EE4F36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4CCA58FE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3015DF9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Origin State  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7EE2AA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71E1BFD3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C4DBD2" w14:textId="42A328E0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Origin City    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31CF12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49D6A1C9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C88FD21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No. of other Loyalty Cards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E63E861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558B59D9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097FF9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 of Flights p.a.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7F5922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0020EA0D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E02B445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Gender        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8CA9E20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6FE8C0DD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BF9F96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Flight Distance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759ED13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19A6EC0F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3BE079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Flight date   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71F5FB1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2709136F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3BABE5C" w14:textId="28149874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Flight </w:t>
            </w:r>
            <w:r w:rsidR="0047293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canceled</w:t>
            </w: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E25B121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2E05C925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23B5800" w14:textId="39297242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Eating and Drinking at </w:t>
            </w:r>
            <w:r w:rsidR="0047293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the </w:t>
            </w: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Airport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9ABC733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1830A9D5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F024D36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Destination State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58D003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7297D1F6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F00056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Destination City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49A050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467AF205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55EAD59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Day of Month  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2D0739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2EF3A02D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5A37B43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Class         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BCA431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5877926B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354B6E9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Arrival Delay greater 5 Mins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3F9FD4E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4BE3482F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E390116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Airline Status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EBB09C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011EE259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55021F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Airline Name  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D3F514D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3C619481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8DE2F0D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Airline Code  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EBFBA7A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112CFACD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8AE136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Age                            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8EE833A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  <w:tr w:rsidR="005D600A" w:rsidRPr="000556F1" w14:paraId="13FC634F" w14:textId="77777777" w:rsidTr="005D600A">
        <w:trPr>
          <w:trHeight w:val="315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59E3CD4" w14:textId="4087BF23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% of </w:t>
            </w:r>
            <w:r w:rsidR="007C663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Flight</w:t>
            </w: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with other Airlines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29046E4" w14:textId="77777777" w:rsidR="005D600A" w:rsidRPr="000556F1" w:rsidRDefault="005D600A" w:rsidP="005D600A">
            <w:pPr>
              <w:spacing w:before="0" w:after="0" w:line="240" w:lineRule="auto"/>
              <w:jc w:val="right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0 </w:t>
            </w:r>
          </w:p>
        </w:tc>
      </w:tr>
    </w:tbl>
    <w:p w14:paraId="547A964E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  <w:sz w:val="18"/>
          <w:szCs w:val="18"/>
        </w:rPr>
      </w:pPr>
      <w:r w:rsidRPr="000556F1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5685D75F" w14:textId="4A8584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  <w:sz w:val="18"/>
          <w:szCs w:val="18"/>
        </w:rPr>
      </w:pPr>
      <w:r w:rsidRPr="000556F1">
        <w:rPr>
          <w:rFonts w:ascii="Calibri" w:eastAsia="Times New Roman" w:hAnsi="Calibri" w:cs="Calibri"/>
          <w:color w:val="auto"/>
          <w:sz w:val="24"/>
          <w:szCs w:val="24"/>
        </w:rPr>
        <w:t> </w:t>
      </w:r>
      <w:r w:rsidRPr="000556F1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>Numerical &amp; Categorical Columns</w:t>
      </w:r>
      <w:r w:rsidRPr="000556F1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67A442BB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  <w:sz w:val="18"/>
          <w:szCs w:val="18"/>
        </w:rPr>
      </w:pPr>
      <w:r w:rsidRPr="000556F1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23A0FD5E" w14:textId="480D02A6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  <w:sz w:val="18"/>
          <w:szCs w:val="18"/>
        </w:rPr>
      </w:pPr>
      <w:r w:rsidRPr="000556F1">
        <w:rPr>
          <w:rFonts w:ascii="Calibri" w:eastAsia="Times New Roman" w:hAnsi="Calibri" w:cs="Calibri"/>
          <w:color w:val="auto"/>
          <w:sz w:val="24"/>
          <w:szCs w:val="24"/>
        </w:rPr>
        <w:t>We have 15 numerical columns and 12 categorical</w:t>
      </w:r>
      <w:r w:rsidR="00C82232">
        <w:rPr>
          <w:rFonts w:ascii="Calibri" w:eastAsia="Times New Roman" w:hAnsi="Calibri" w:cs="Calibri"/>
          <w:color w:val="auto"/>
          <w:sz w:val="24"/>
          <w:szCs w:val="24"/>
        </w:rPr>
        <w:t xml:space="preserve">, </w:t>
      </w:r>
      <w:r w:rsidRPr="000556F1">
        <w:rPr>
          <w:rFonts w:ascii="Calibri" w:eastAsia="Times New Roman" w:hAnsi="Calibri" w:cs="Calibri"/>
          <w:color w:val="auto"/>
          <w:sz w:val="24"/>
          <w:szCs w:val="24"/>
        </w:rPr>
        <w:t xml:space="preserve">and </w:t>
      </w:r>
      <w:r w:rsidR="008B5D0B">
        <w:rPr>
          <w:rFonts w:ascii="Calibri" w:eastAsia="Times New Roman" w:hAnsi="Calibri" w:cs="Calibri"/>
          <w:color w:val="auto"/>
          <w:sz w:val="24"/>
          <w:szCs w:val="24"/>
        </w:rPr>
        <w:t>one</w:t>
      </w:r>
      <w:r w:rsidRPr="000556F1">
        <w:rPr>
          <w:rFonts w:ascii="Calibri" w:eastAsia="Times New Roman" w:hAnsi="Calibri" w:cs="Calibri"/>
          <w:color w:val="auto"/>
          <w:sz w:val="24"/>
          <w:szCs w:val="24"/>
        </w:rPr>
        <w:t xml:space="preserve"> date column</w:t>
      </w:r>
      <w:r w:rsidR="008B5D0B">
        <w:rPr>
          <w:rFonts w:ascii="Calibri" w:eastAsia="Times New Roman" w:hAnsi="Calibri" w:cs="Calibri"/>
          <w:color w:val="auto"/>
          <w:sz w:val="24"/>
          <w:szCs w:val="24"/>
        </w:rPr>
        <w:t>. We</w:t>
      </w:r>
      <w:r w:rsidRPr="000556F1">
        <w:rPr>
          <w:rFonts w:ascii="Calibri" w:eastAsia="Times New Roman" w:hAnsi="Calibri" w:cs="Calibri"/>
          <w:color w:val="auto"/>
          <w:sz w:val="24"/>
          <w:szCs w:val="24"/>
        </w:rPr>
        <w:t> have converted all categorical to factors </w:t>
      </w:r>
    </w:p>
    <w:p w14:paraId="05473167" w14:textId="7F3793B5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  <w:sz w:val="18"/>
          <w:szCs w:val="18"/>
        </w:rPr>
      </w:pPr>
      <w:r w:rsidRPr="000556F1">
        <w:rPr>
          <w:rFonts w:ascii="Calibri" w:eastAsia="Times New Roman" w:hAnsi="Calibri" w:cs="Calibri"/>
          <w:color w:val="auto"/>
          <w:sz w:val="24"/>
          <w:szCs w:val="24"/>
        </w:rPr>
        <w:t> 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2"/>
        <w:gridCol w:w="4312"/>
      </w:tblGrid>
      <w:tr w:rsidR="005D600A" w:rsidRPr="000556F1" w14:paraId="19851DDF" w14:textId="77777777" w:rsidTr="005D600A"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EFCC9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Numerical </w:t>
            </w:r>
          </w:p>
        </w:tc>
        <w:tc>
          <w:tcPr>
            <w:tcW w:w="466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45F9E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Categorical </w:t>
            </w:r>
          </w:p>
        </w:tc>
      </w:tr>
      <w:tr w:rsidR="005D600A" w:rsidRPr="000556F1" w14:paraId="67FEE520" w14:textId="77777777" w:rsidTr="005D600A">
        <w:tc>
          <w:tcPr>
            <w:tcW w:w="466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D7B5F3" w14:textId="08CE2884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Satisfaction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 </w:t>
            </w:r>
          </w:p>
          <w:p w14:paraId="486BFF1F" w14:textId="1AAE99EE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Age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              </w:t>
            </w:r>
          </w:p>
          <w:p w14:paraId="72272BEA" w14:textId="61134F6E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Price Sensitivity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</w:t>
            </w:r>
          </w:p>
          <w:p w14:paraId="63CCA02C" w14:textId="2FAC81DF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Year of First Flight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</w:t>
            </w:r>
          </w:p>
          <w:p w14:paraId="3C29B50A" w14:textId="3878513A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No of Flights p.a.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</w:t>
            </w:r>
          </w:p>
          <w:p w14:paraId="2713208B" w14:textId="770F4E77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% of Flight with other Airlines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</w:t>
            </w:r>
          </w:p>
          <w:p w14:paraId="23D43B28" w14:textId="61CC9302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No. of other Loyalty Cards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</w:t>
            </w:r>
          </w:p>
          <w:p w14:paraId="1FEE2C06" w14:textId="26C3D2B0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Shopping Amount at Airport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</w:t>
            </w:r>
          </w:p>
          <w:p w14:paraId="0F1BA864" w14:textId="1DC86F02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Eating and Drinking at Airport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</w:t>
            </w:r>
          </w:p>
          <w:p w14:paraId="3317BF5F" w14:textId="3DAD282B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Day of Month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     </w:t>
            </w:r>
          </w:p>
          <w:p w14:paraId="31157E72" w14:textId="76BC90FA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Flight date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      </w:t>
            </w:r>
          </w:p>
          <w:p w14:paraId="20A0BA93" w14:textId="5711A341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Scheduled Departure Hour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</w:t>
            </w:r>
          </w:p>
          <w:p w14:paraId="5122671A" w14:textId="1BCA7820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Departure Delay in Minutes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</w:t>
            </w:r>
          </w:p>
          <w:p w14:paraId="2FDA3826" w14:textId="53BC6882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Arrival Delay in Minutes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</w:t>
            </w:r>
          </w:p>
          <w:p w14:paraId="61A8CC44" w14:textId="5B589EB3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Flight time in minutes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</w:t>
            </w:r>
          </w:p>
        </w:tc>
        <w:tc>
          <w:tcPr>
            <w:tcW w:w="466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B12AF7" w14:textId="7F31F4F5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Airline Status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</w:t>
            </w:r>
          </w:p>
          <w:p w14:paraId="5ECA0C89" w14:textId="6083930E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Gender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        </w:t>
            </w:r>
          </w:p>
          <w:p w14:paraId="084FD690" w14:textId="07193841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Type of Travel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</w:t>
            </w:r>
          </w:p>
          <w:p w14:paraId="79E71046" w14:textId="389C1175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Class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         </w:t>
            </w:r>
          </w:p>
          <w:p w14:paraId="306855F3" w14:textId="5FC868A6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Airline Code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  </w:t>
            </w:r>
          </w:p>
          <w:p w14:paraId="2DB62352" w14:textId="5EA49E2D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Airline Name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  </w:t>
            </w:r>
          </w:p>
          <w:p w14:paraId="3F75C4AD" w14:textId="673C6F08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proofErr w:type="spellStart"/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Orgin</w:t>
            </w:r>
            <w:proofErr w:type="spellEnd"/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City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    </w:t>
            </w:r>
          </w:p>
          <w:p w14:paraId="2406EA0E" w14:textId="1F2B8E64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Origin State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    </w:t>
            </w:r>
          </w:p>
          <w:p w14:paraId="384DE052" w14:textId="04954492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Destination City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</w:t>
            </w:r>
          </w:p>
          <w:p w14:paraId="1EA37D56" w14:textId="5E76B695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Destination State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</w:t>
            </w:r>
          </w:p>
          <w:p w14:paraId="010C1407" w14:textId="0C597F98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Flight cancelled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            </w:t>
            </w:r>
          </w:p>
          <w:p w14:paraId="47690478" w14:textId="095AAF87" w:rsidR="005D600A" w:rsidRPr="000556F1" w:rsidRDefault="0040001D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Arrival Delay greater 5 Mins</w:t>
            </w:r>
            <w:r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"</w:t>
            </w:r>
            <w:r w:rsidR="005D600A"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</w:t>
            </w:r>
          </w:p>
          <w:p w14:paraId="22DD44B7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 </w:t>
            </w:r>
          </w:p>
          <w:p w14:paraId="1DA1EC9C" w14:textId="77777777" w:rsidR="005D600A" w:rsidRPr="000556F1" w:rsidRDefault="005D600A" w:rsidP="005D600A">
            <w:pPr>
              <w:spacing w:before="0" w:after="0" w:line="240" w:lineRule="auto"/>
              <w:textAlignment w:val="baseline"/>
              <w:rPr>
                <w:rFonts w:ascii="Calibri" w:eastAsia="Times New Roman" w:hAnsi="Calibri" w:cs="Calibri"/>
                <w:color w:val="auto"/>
                <w:sz w:val="24"/>
                <w:szCs w:val="24"/>
              </w:rPr>
            </w:pPr>
            <w:r w:rsidRPr="000556F1">
              <w:rPr>
                <w:rFonts w:ascii="Calibri" w:eastAsia="Times New Roman" w:hAnsi="Calibri" w:cs="Calibri"/>
                <w:color w:val="auto"/>
                <w:sz w:val="24"/>
                <w:szCs w:val="24"/>
              </w:rPr>
              <w:t>Date: Flight Date </w:t>
            </w:r>
          </w:p>
        </w:tc>
      </w:tr>
    </w:tbl>
    <w:p w14:paraId="38A8EF44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  <w:sz w:val="18"/>
          <w:szCs w:val="18"/>
        </w:rPr>
      </w:pPr>
      <w:r w:rsidRPr="000556F1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43EFDA18" w14:textId="423538CD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  <w:sz w:val="18"/>
          <w:szCs w:val="18"/>
        </w:rPr>
      </w:pPr>
      <w:r w:rsidRPr="000556F1">
        <w:rPr>
          <w:rFonts w:ascii="Calibri" w:eastAsia="Times New Roman" w:hAnsi="Calibri" w:cs="Calibri"/>
          <w:color w:val="auto"/>
          <w:sz w:val="24"/>
          <w:szCs w:val="24"/>
        </w:rPr>
        <w:t xml:space="preserve">We also tried </w:t>
      </w:r>
      <w:r w:rsidR="00616F76">
        <w:rPr>
          <w:rFonts w:ascii="Calibri" w:eastAsia="Times New Roman" w:hAnsi="Calibri" w:cs="Calibri"/>
          <w:color w:val="auto"/>
          <w:sz w:val="24"/>
          <w:szCs w:val="24"/>
        </w:rPr>
        <w:t>breaking</w:t>
      </w:r>
      <w:r w:rsidRPr="000556F1">
        <w:rPr>
          <w:rFonts w:ascii="Calibri" w:eastAsia="Times New Roman" w:hAnsi="Calibri" w:cs="Calibri"/>
          <w:color w:val="auto"/>
          <w:sz w:val="24"/>
          <w:szCs w:val="24"/>
        </w:rPr>
        <w:t xml:space="preserve"> down the delays to multiple bins and found only (arrival/departure) delay </w:t>
      </w:r>
      <w:r w:rsidR="00616F76">
        <w:rPr>
          <w:rFonts w:ascii="Calibri" w:eastAsia="Times New Roman" w:hAnsi="Calibri" w:cs="Calibri"/>
          <w:color w:val="auto"/>
          <w:sz w:val="24"/>
          <w:szCs w:val="24"/>
        </w:rPr>
        <w:t>more significant</w:t>
      </w:r>
      <w:r w:rsidRPr="000556F1">
        <w:rPr>
          <w:rFonts w:ascii="Calibri" w:eastAsia="Times New Roman" w:hAnsi="Calibri" w:cs="Calibri"/>
          <w:color w:val="auto"/>
          <w:sz w:val="24"/>
          <w:szCs w:val="24"/>
        </w:rPr>
        <w:t> than 5 mins has some significance. </w:t>
      </w:r>
    </w:p>
    <w:p w14:paraId="638EB51D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  <w:sz w:val="18"/>
          <w:szCs w:val="18"/>
        </w:rPr>
      </w:pPr>
      <w:r w:rsidRPr="000556F1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74C7170A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0070C0"/>
          <w:sz w:val="18"/>
          <w:szCs w:val="18"/>
        </w:rPr>
      </w:pPr>
      <w:r w:rsidRPr="000556F1">
        <w:rPr>
          <w:rFonts w:ascii="Calibri" w:eastAsia="Times New Roman" w:hAnsi="Calibri" w:cs="Calibri"/>
          <w:color w:val="0070C0"/>
          <w:sz w:val="24"/>
          <w:szCs w:val="24"/>
        </w:rPr>
        <w:t>departure_delay_gt_15 </w:t>
      </w:r>
    </w:p>
    <w:p w14:paraId="14CBBDFE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0070C0"/>
          <w:sz w:val="18"/>
          <w:szCs w:val="18"/>
        </w:rPr>
      </w:pPr>
      <w:r w:rsidRPr="000556F1">
        <w:rPr>
          <w:rFonts w:ascii="Calibri" w:eastAsia="Times New Roman" w:hAnsi="Calibri" w:cs="Calibri"/>
          <w:color w:val="0070C0"/>
          <w:sz w:val="24"/>
          <w:szCs w:val="24"/>
        </w:rPr>
        <w:t>departure_delay_gt_30 </w:t>
      </w:r>
    </w:p>
    <w:p w14:paraId="6744675A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0070C0"/>
          <w:sz w:val="18"/>
          <w:szCs w:val="18"/>
        </w:rPr>
      </w:pPr>
      <w:r w:rsidRPr="000556F1">
        <w:rPr>
          <w:rFonts w:ascii="Calibri" w:eastAsia="Times New Roman" w:hAnsi="Calibri" w:cs="Calibri"/>
          <w:color w:val="0070C0"/>
          <w:sz w:val="24"/>
          <w:szCs w:val="24"/>
        </w:rPr>
        <w:t>departure_delay_gt_60 </w:t>
      </w:r>
    </w:p>
    <w:p w14:paraId="463DDCBC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0070C0"/>
          <w:sz w:val="18"/>
          <w:szCs w:val="18"/>
        </w:rPr>
      </w:pPr>
      <w:r w:rsidRPr="000556F1">
        <w:rPr>
          <w:rFonts w:ascii="Calibri" w:eastAsia="Times New Roman" w:hAnsi="Calibri" w:cs="Calibri"/>
          <w:color w:val="0070C0"/>
          <w:sz w:val="24"/>
          <w:szCs w:val="24"/>
        </w:rPr>
        <w:t>departure_delay_gt_120 </w:t>
      </w:r>
    </w:p>
    <w:p w14:paraId="4E49E77F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0070C0"/>
          <w:sz w:val="18"/>
          <w:szCs w:val="18"/>
        </w:rPr>
      </w:pPr>
      <w:r w:rsidRPr="000556F1">
        <w:rPr>
          <w:rFonts w:ascii="Calibri" w:eastAsia="Times New Roman" w:hAnsi="Calibri" w:cs="Calibri"/>
          <w:color w:val="0070C0"/>
          <w:sz w:val="24"/>
          <w:szCs w:val="24"/>
        </w:rPr>
        <w:t> </w:t>
      </w:r>
    </w:p>
    <w:p w14:paraId="0442CCC1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0070C0"/>
          <w:sz w:val="18"/>
          <w:szCs w:val="18"/>
        </w:rPr>
      </w:pPr>
      <w:r w:rsidRPr="000556F1">
        <w:rPr>
          <w:rFonts w:ascii="Calibri" w:eastAsia="Times New Roman" w:hAnsi="Calibri" w:cs="Calibri"/>
          <w:color w:val="0070C0"/>
          <w:sz w:val="24"/>
          <w:szCs w:val="24"/>
        </w:rPr>
        <w:t>arrival_delay_gt_5 </w:t>
      </w:r>
    </w:p>
    <w:p w14:paraId="11B5C4E2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0070C0"/>
          <w:sz w:val="18"/>
          <w:szCs w:val="18"/>
        </w:rPr>
      </w:pPr>
      <w:r w:rsidRPr="000556F1">
        <w:rPr>
          <w:rFonts w:ascii="Calibri" w:eastAsia="Times New Roman" w:hAnsi="Calibri" w:cs="Calibri"/>
          <w:color w:val="0070C0"/>
          <w:sz w:val="24"/>
          <w:szCs w:val="24"/>
        </w:rPr>
        <w:t>arrival_delay_gt_15 </w:t>
      </w:r>
    </w:p>
    <w:p w14:paraId="054ED17F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0070C0"/>
          <w:sz w:val="18"/>
          <w:szCs w:val="18"/>
        </w:rPr>
      </w:pPr>
      <w:r w:rsidRPr="000556F1">
        <w:rPr>
          <w:rFonts w:ascii="Calibri" w:eastAsia="Times New Roman" w:hAnsi="Calibri" w:cs="Calibri"/>
          <w:color w:val="0070C0"/>
          <w:sz w:val="24"/>
          <w:szCs w:val="24"/>
        </w:rPr>
        <w:t>arrival_delay_gt_30 </w:t>
      </w:r>
    </w:p>
    <w:p w14:paraId="3BC79BE0" w14:textId="77777777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0070C0"/>
          <w:sz w:val="18"/>
          <w:szCs w:val="18"/>
        </w:rPr>
      </w:pPr>
      <w:r w:rsidRPr="000556F1">
        <w:rPr>
          <w:rFonts w:ascii="Calibri" w:eastAsia="Times New Roman" w:hAnsi="Calibri" w:cs="Calibri"/>
          <w:color w:val="0070C0"/>
          <w:sz w:val="24"/>
          <w:szCs w:val="24"/>
        </w:rPr>
        <w:t>arrival_delay_gt_60 </w:t>
      </w:r>
    </w:p>
    <w:p w14:paraId="73B3B6B1" w14:textId="122A75BA" w:rsidR="005D600A" w:rsidRPr="000556F1" w:rsidRDefault="005D600A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0070C0"/>
          <w:sz w:val="24"/>
          <w:szCs w:val="24"/>
        </w:rPr>
      </w:pPr>
      <w:r w:rsidRPr="000556F1">
        <w:rPr>
          <w:rFonts w:ascii="Calibri" w:eastAsia="Times New Roman" w:hAnsi="Calibri" w:cs="Calibri"/>
          <w:color w:val="0070C0"/>
          <w:sz w:val="24"/>
          <w:szCs w:val="24"/>
        </w:rPr>
        <w:t>arrival_delay_gt_120 </w:t>
      </w:r>
    </w:p>
    <w:p w14:paraId="01F31480" w14:textId="77777777" w:rsidR="00BA71C1" w:rsidRPr="000556F1" w:rsidRDefault="00BA71C1" w:rsidP="005D600A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0070C0"/>
          <w:sz w:val="18"/>
          <w:szCs w:val="18"/>
        </w:rPr>
      </w:pPr>
    </w:p>
    <w:p w14:paraId="7143F80D" w14:textId="77777777" w:rsidR="00BA71C1" w:rsidRPr="000556F1" w:rsidRDefault="005D600A" w:rsidP="00BA71C1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  <w:sz w:val="18"/>
          <w:szCs w:val="18"/>
        </w:rPr>
      </w:pPr>
      <w:r w:rsidRPr="000556F1">
        <w:rPr>
          <w:rFonts w:ascii="Calibri" w:eastAsia="Times New Roman" w:hAnsi="Calibri" w:cs="Calibri"/>
          <w:color w:val="auto"/>
          <w:sz w:val="24"/>
          <w:szCs w:val="24"/>
        </w:rPr>
        <w:t>We created a new variable by combining Origin and destination city to create a path variable, but this was also not significant along with the origin and destination city </w:t>
      </w:r>
    </w:p>
    <w:p w14:paraId="3165CD94" w14:textId="77777777" w:rsidR="000E694E" w:rsidRDefault="000E694E" w:rsidP="00BA71C1">
      <w:pPr>
        <w:spacing w:before="0" w:after="0" w:line="240" w:lineRule="auto"/>
        <w:textAlignment w:val="baseline"/>
        <w:rPr>
          <w:rFonts w:ascii="Calibri" w:hAnsi="Calibri" w:cs="Calibri"/>
          <w:color w:val="FF0000"/>
          <w:sz w:val="32"/>
          <w:szCs w:val="32"/>
        </w:rPr>
      </w:pPr>
    </w:p>
    <w:p w14:paraId="0951DCAC" w14:textId="11BA413F" w:rsidR="00D659AD" w:rsidRPr="00613871" w:rsidRDefault="00D659AD" w:rsidP="00BA71C1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FF0000"/>
          <w:sz w:val="18"/>
          <w:szCs w:val="18"/>
        </w:rPr>
      </w:pPr>
      <w:r w:rsidRPr="00613871">
        <w:rPr>
          <w:rFonts w:ascii="Calibri" w:hAnsi="Calibri" w:cs="Calibri"/>
          <w:color w:val="FF0000"/>
          <w:sz w:val="32"/>
          <w:szCs w:val="32"/>
        </w:rPr>
        <w:t xml:space="preserve">Descriptive Statistics </w:t>
      </w:r>
    </w:p>
    <w:p w14:paraId="666122A4" w14:textId="377AD85A" w:rsidR="00D659AD" w:rsidRPr="000556F1" w:rsidRDefault="00D659AD" w:rsidP="005D600A">
      <w:pPr>
        <w:jc w:val="both"/>
        <w:rPr>
          <w:rFonts w:ascii="Calibri" w:hAnsi="Calibri" w:cs="Calibri"/>
          <w:color w:val="FF0000"/>
          <w:sz w:val="32"/>
          <w:szCs w:val="32"/>
        </w:rPr>
      </w:pPr>
    </w:p>
    <w:p w14:paraId="362E8823" w14:textId="0EB9B921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b/>
          <w:bCs/>
          <w:color w:val="auto"/>
        </w:rPr>
        <w:t>Summary Statistics for Numerical Variables:</w:t>
      </w:r>
      <w:r w:rsidRPr="000556F1">
        <w:rPr>
          <w:rFonts w:ascii="Calibri" w:hAnsi="Calibri" w:cs="Calibri"/>
          <w:color w:val="auto"/>
        </w:rPr>
        <w:t> </w:t>
      </w:r>
    </w:p>
    <w:p w14:paraId="32297817" w14:textId="77777777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7BF0C7DE" w14:textId="1A1B4A71" w:rsidR="00D659AD" w:rsidRPr="000556F1" w:rsidRDefault="00D659AD" w:rsidP="00D659AD">
      <w:pPr>
        <w:jc w:val="both"/>
        <w:rPr>
          <w:rFonts w:ascii="Calibri" w:hAnsi="Calibri" w:cs="Calibri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26EBDE5" wp14:editId="12478CF9">
            <wp:extent cx="5486400" cy="2407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F1">
        <w:rPr>
          <w:rFonts w:ascii="Calibri" w:hAnsi="Calibri" w:cs="Calibri"/>
          <w:color w:val="FF0000"/>
          <w:sz w:val="32"/>
          <w:szCs w:val="32"/>
        </w:rPr>
        <w:t> </w:t>
      </w:r>
    </w:p>
    <w:p w14:paraId="5F3094B8" w14:textId="77777777" w:rsidR="00D659AD" w:rsidRPr="000556F1" w:rsidRDefault="00D659AD" w:rsidP="00D659AD">
      <w:pPr>
        <w:jc w:val="both"/>
        <w:rPr>
          <w:rFonts w:ascii="Calibri" w:hAnsi="Calibri" w:cs="Calibri"/>
          <w:color w:val="FF0000"/>
          <w:sz w:val="32"/>
          <w:szCs w:val="32"/>
        </w:rPr>
      </w:pPr>
      <w:r w:rsidRPr="000556F1">
        <w:rPr>
          <w:rFonts w:ascii="Calibri" w:hAnsi="Calibri" w:cs="Calibri"/>
          <w:color w:val="FF0000"/>
          <w:sz w:val="32"/>
          <w:szCs w:val="32"/>
        </w:rPr>
        <w:t> </w:t>
      </w:r>
    </w:p>
    <w:p w14:paraId="65C64776" w14:textId="77777777" w:rsidR="00D659AD" w:rsidRPr="000556F1" w:rsidRDefault="00D659AD" w:rsidP="00D659AD">
      <w:pPr>
        <w:jc w:val="both"/>
        <w:rPr>
          <w:rFonts w:ascii="Calibri" w:hAnsi="Calibri" w:cs="Calibri"/>
          <w:color w:val="FF0000"/>
          <w:sz w:val="32"/>
          <w:szCs w:val="32"/>
        </w:rPr>
      </w:pPr>
      <w:r w:rsidRPr="000556F1">
        <w:rPr>
          <w:rFonts w:ascii="Calibri" w:hAnsi="Calibri" w:cs="Calibri"/>
          <w:color w:val="FF0000"/>
          <w:sz w:val="32"/>
          <w:szCs w:val="32"/>
        </w:rPr>
        <w:t> </w:t>
      </w:r>
    </w:p>
    <w:p w14:paraId="02B053EF" w14:textId="77777777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From the summary statistics of numerical variables, we can see the below observations </w:t>
      </w:r>
    </w:p>
    <w:p w14:paraId="3A271F84" w14:textId="0ED0DEDA" w:rsidR="00BA71C1" w:rsidRPr="000556F1" w:rsidRDefault="00D659AD" w:rsidP="00B20A65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Average Satisfaction is 3.4</w:t>
      </w:r>
    </w:p>
    <w:p w14:paraId="29184DC0" w14:textId="7E020FFB" w:rsidR="00D659AD" w:rsidRPr="000556F1" w:rsidRDefault="00D659AD" w:rsidP="00B20A65">
      <w:pPr>
        <w:numPr>
          <w:ilvl w:val="0"/>
          <w:numId w:val="7"/>
        </w:num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The Average flights taken by </w:t>
      </w:r>
      <w:r w:rsidR="00616F76">
        <w:rPr>
          <w:rFonts w:ascii="Calibri" w:hAnsi="Calibri" w:cs="Calibri"/>
          <w:color w:val="auto"/>
        </w:rPr>
        <w:t xml:space="preserve">the </w:t>
      </w:r>
      <w:r w:rsidRPr="000556F1">
        <w:rPr>
          <w:rFonts w:ascii="Calibri" w:hAnsi="Calibri" w:cs="Calibri"/>
          <w:color w:val="auto"/>
        </w:rPr>
        <w:t>passenger is 20 </w:t>
      </w:r>
    </w:p>
    <w:p w14:paraId="246B76E0" w14:textId="7A6F75AE" w:rsidR="00D659AD" w:rsidRPr="000556F1" w:rsidRDefault="00D659AD" w:rsidP="00B20A65">
      <w:pPr>
        <w:numPr>
          <w:ilvl w:val="0"/>
          <w:numId w:val="8"/>
        </w:numPr>
        <w:tabs>
          <w:tab w:val="num" w:pos="720"/>
        </w:tabs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It</w:t>
      </w:r>
      <w:r w:rsidR="00BA71C1" w:rsidRPr="000556F1">
        <w:rPr>
          <w:rFonts w:ascii="Calibri" w:hAnsi="Calibri" w:cs="Calibri"/>
          <w:color w:val="auto"/>
        </w:rPr>
        <w:t xml:space="preserve"> is</w:t>
      </w:r>
      <w:r w:rsidRPr="000556F1">
        <w:rPr>
          <w:rFonts w:ascii="Calibri" w:hAnsi="Calibri" w:cs="Calibri"/>
          <w:color w:val="auto"/>
        </w:rPr>
        <w:t xml:space="preserve"> interesting to see why we have zero in here </w:t>
      </w:r>
    </w:p>
    <w:p w14:paraId="49BC24B9" w14:textId="04DC9CC0" w:rsidR="00D659AD" w:rsidRPr="000556F1" w:rsidRDefault="00D659AD" w:rsidP="00B20A65">
      <w:pPr>
        <w:numPr>
          <w:ilvl w:val="0"/>
          <w:numId w:val="9"/>
        </w:num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 xml:space="preserve">The average percent of </w:t>
      </w:r>
      <w:r w:rsidR="007C6631">
        <w:rPr>
          <w:rFonts w:ascii="Calibri" w:hAnsi="Calibri" w:cs="Calibri"/>
          <w:color w:val="auto"/>
        </w:rPr>
        <w:t>Flight</w:t>
      </w:r>
      <w:r w:rsidRPr="000556F1">
        <w:rPr>
          <w:rFonts w:ascii="Calibri" w:hAnsi="Calibri" w:cs="Calibri"/>
          <w:color w:val="auto"/>
        </w:rPr>
        <w:t xml:space="preserve"> with other airlines is around 9  </w:t>
      </w:r>
    </w:p>
    <w:p w14:paraId="51D9B3A2" w14:textId="122C13D5" w:rsidR="00D659AD" w:rsidRPr="000556F1" w:rsidRDefault="00D659AD" w:rsidP="00B20A65">
      <w:pPr>
        <w:numPr>
          <w:ilvl w:val="0"/>
          <w:numId w:val="10"/>
        </w:numPr>
        <w:tabs>
          <w:tab w:val="num" w:pos="720"/>
        </w:tabs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Given 13 other airlines</w:t>
      </w:r>
      <w:r w:rsidR="00616F76">
        <w:rPr>
          <w:rFonts w:ascii="Calibri" w:hAnsi="Calibri" w:cs="Calibri"/>
          <w:color w:val="auto"/>
        </w:rPr>
        <w:t>,</w:t>
      </w:r>
      <w:r w:rsidRPr="000556F1">
        <w:rPr>
          <w:rFonts w:ascii="Calibri" w:hAnsi="Calibri" w:cs="Calibri"/>
          <w:color w:val="auto"/>
        </w:rPr>
        <w:t> we can say</w:t>
      </w:r>
      <w:r w:rsidR="00B40C60">
        <w:rPr>
          <w:rFonts w:ascii="Calibri" w:hAnsi="Calibri" w:cs="Calibri"/>
          <w:color w:val="auto"/>
        </w:rPr>
        <w:t>,</w:t>
      </w:r>
      <w:r w:rsidRPr="000556F1">
        <w:rPr>
          <w:rFonts w:ascii="Calibri" w:hAnsi="Calibri" w:cs="Calibri"/>
          <w:color w:val="auto"/>
        </w:rPr>
        <w:t xml:space="preserve"> on average</w:t>
      </w:r>
      <w:r w:rsidR="00B40C60">
        <w:rPr>
          <w:rFonts w:ascii="Calibri" w:hAnsi="Calibri" w:cs="Calibri"/>
          <w:color w:val="auto"/>
        </w:rPr>
        <w:t>,</w:t>
      </w:r>
      <w:r w:rsidRPr="000556F1">
        <w:rPr>
          <w:rFonts w:ascii="Calibri" w:hAnsi="Calibri" w:cs="Calibri"/>
          <w:color w:val="auto"/>
        </w:rPr>
        <w:t xml:space="preserve"> the passenger takes one other airline other than Southeast</w:t>
      </w:r>
      <w:r w:rsidR="00BA71C1" w:rsidRPr="000556F1">
        <w:rPr>
          <w:rFonts w:ascii="Calibri" w:hAnsi="Calibri" w:cs="Calibri"/>
          <w:color w:val="auto"/>
        </w:rPr>
        <w:t>.</w:t>
      </w:r>
      <w:r w:rsidRPr="000556F1">
        <w:rPr>
          <w:rFonts w:ascii="Calibri" w:hAnsi="Calibri" w:cs="Calibri"/>
          <w:color w:val="auto"/>
        </w:rPr>
        <w:t> </w:t>
      </w:r>
    </w:p>
    <w:p w14:paraId="27CD334E" w14:textId="1B5B21CA" w:rsidR="00D659AD" w:rsidRPr="000556F1" w:rsidRDefault="00D659AD" w:rsidP="00B20A65">
      <w:pPr>
        <w:numPr>
          <w:ilvl w:val="0"/>
          <w:numId w:val="11"/>
        </w:num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 xml:space="preserve">The flight date is </w:t>
      </w:r>
      <w:r w:rsidR="00B40C60">
        <w:rPr>
          <w:rFonts w:ascii="Calibri" w:hAnsi="Calibri" w:cs="Calibri"/>
          <w:color w:val="auto"/>
        </w:rPr>
        <w:t xml:space="preserve">the </w:t>
      </w:r>
      <w:r w:rsidRPr="000556F1">
        <w:rPr>
          <w:rFonts w:ascii="Calibri" w:hAnsi="Calibri" w:cs="Calibri"/>
          <w:color w:val="auto"/>
        </w:rPr>
        <w:t>first quarter of 2014 </w:t>
      </w:r>
    </w:p>
    <w:p w14:paraId="06360EEE" w14:textId="671380C3" w:rsidR="00D659AD" w:rsidRPr="000556F1" w:rsidRDefault="00D659AD" w:rsidP="00B20A65">
      <w:pPr>
        <w:numPr>
          <w:ilvl w:val="0"/>
          <w:numId w:val="12"/>
        </w:numPr>
        <w:tabs>
          <w:tab w:val="num" w:pos="720"/>
        </w:tabs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lastRenderedPageBreak/>
        <w:t>We would not be able to explain the seasonality with this data set</w:t>
      </w:r>
      <w:r w:rsidR="00BA71C1" w:rsidRPr="000556F1">
        <w:rPr>
          <w:rFonts w:ascii="Calibri" w:hAnsi="Calibri" w:cs="Calibri"/>
          <w:color w:val="auto"/>
        </w:rPr>
        <w:t>.</w:t>
      </w:r>
      <w:r w:rsidRPr="000556F1">
        <w:rPr>
          <w:rFonts w:ascii="Calibri" w:hAnsi="Calibri" w:cs="Calibri"/>
          <w:color w:val="auto"/>
        </w:rPr>
        <w:t> </w:t>
      </w:r>
    </w:p>
    <w:p w14:paraId="62E780E6" w14:textId="0F7EF88F" w:rsidR="00D659AD" w:rsidRPr="000556F1" w:rsidRDefault="00D659AD" w:rsidP="00B20A65">
      <w:pPr>
        <w:numPr>
          <w:ilvl w:val="0"/>
          <w:numId w:val="13"/>
        </w:num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 xml:space="preserve">Nor </w:t>
      </w:r>
      <w:r w:rsidR="00BA71C1" w:rsidRPr="000556F1">
        <w:rPr>
          <w:rFonts w:ascii="Calibri" w:hAnsi="Calibri" w:cs="Calibri"/>
          <w:color w:val="auto"/>
        </w:rPr>
        <w:t>can we</w:t>
      </w:r>
      <w:r w:rsidRPr="000556F1">
        <w:rPr>
          <w:rFonts w:ascii="Calibri" w:hAnsi="Calibri" w:cs="Calibri"/>
          <w:color w:val="auto"/>
        </w:rPr>
        <w:t xml:space="preserve"> predict how our airline is going to do </w:t>
      </w:r>
      <w:r w:rsidR="006D21E2">
        <w:rPr>
          <w:rFonts w:ascii="Calibri" w:hAnsi="Calibri" w:cs="Calibri"/>
          <w:color w:val="auto"/>
        </w:rPr>
        <w:t>for</w:t>
      </w:r>
      <w:r w:rsidRPr="000556F1">
        <w:rPr>
          <w:rFonts w:ascii="Calibri" w:hAnsi="Calibri" w:cs="Calibri"/>
          <w:color w:val="auto"/>
        </w:rPr>
        <w:t xml:space="preserve"> the remainder of the year</w:t>
      </w:r>
      <w:r w:rsidR="00BA71C1" w:rsidRPr="000556F1">
        <w:rPr>
          <w:rFonts w:ascii="Calibri" w:hAnsi="Calibri" w:cs="Calibri"/>
          <w:color w:val="auto"/>
        </w:rPr>
        <w:t>.</w:t>
      </w:r>
      <w:r w:rsidRPr="000556F1">
        <w:rPr>
          <w:rFonts w:ascii="Calibri" w:hAnsi="Calibri" w:cs="Calibri"/>
          <w:color w:val="auto"/>
        </w:rPr>
        <w:t> </w:t>
      </w:r>
    </w:p>
    <w:p w14:paraId="6648D97C" w14:textId="77777777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20A8325E" w14:textId="7B74BE21" w:rsidR="00D659AD" w:rsidRPr="000556F1" w:rsidRDefault="00D659AD" w:rsidP="00D659AD">
      <w:pPr>
        <w:jc w:val="both"/>
        <w:rPr>
          <w:rFonts w:ascii="Calibri" w:hAnsi="Calibri" w:cs="Calibri"/>
          <w:b/>
          <w:bCs/>
          <w:color w:val="auto"/>
        </w:rPr>
      </w:pPr>
      <w:r w:rsidRPr="000556F1">
        <w:rPr>
          <w:rFonts w:ascii="Calibri" w:hAnsi="Calibri" w:cs="Calibri"/>
          <w:b/>
          <w:bCs/>
          <w:color w:val="auto"/>
        </w:rPr>
        <w:t>Summary Statistics for Categorical Variables</w:t>
      </w:r>
      <w:r w:rsidR="00BA71C1" w:rsidRPr="000556F1">
        <w:rPr>
          <w:rFonts w:ascii="Calibri" w:hAnsi="Calibri" w:cs="Calibri"/>
          <w:b/>
          <w:bCs/>
          <w:color w:val="auto"/>
        </w:rPr>
        <w:t>:</w:t>
      </w:r>
    </w:p>
    <w:p w14:paraId="0B56357C" w14:textId="151247D0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 xml:space="preserve">For </w:t>
      </w:r>
      <w:r w:rsidR="006D21E2">
        <w:rPr>
          <w:rFonts w:ascii="Calibri" w:hAnsi="Calibri" w:cs="Calibri"/>
          <w:color w:val="auto"/>
        </w:rPr>
        <w:t xml:space="preserve">the </w:t>
      </w:r>
      <w:r w:rsidRPr="000556F1">
        <w:rPr>
          <w:rFonts w:ascii="Calibri" w:hAnsi="Calibri" w:cs="Calibri"/>
          <w:color w:val="auto"/>
        </w:rPr>
        <w:t>southeast, the most popular destination is North </w:t>
      </w:r>
      <w:r w:rsidR="00BA71C1" w:rsidRPr="000556F1">
        <w:rPr>
          <w:rFonts w:ascii="Calibri" w:hAnsi="Calibri" w:cs="Calibri"/>
          <w:color w:val="auto"/>
        </w:rPr>
        <w:t>Carolina.</w:t>
      </w:r>
      <w:r w:rsidRPr="000556F1">
        <w:rPr>
          <w:rFonts w:ascii="Calibri" w:hAnsi="Calibri" w:cs="Calibri"/>
          <w:color w:val="auto"/>
        </w:rPr>
        <w:t> </w:t>
      </w:r>
    </w:p>
    <w:p w14:paraId="054E7BAA" w14:textId="35654D9E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>
        <w:rPr>
          <w:noProof/>
        </w:rPr>
        <w:drawing>
          <wp:inline distT="0" distB="0" distL="0" distR="0" wp14:anchorId="5D77C4F8" wp14:editId="14F90A6F">
            <wp:extent cx="4973956" cy="310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56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F1">
        <w:rPr>
          <w:rFonts w:ascii="Calibri" w:hAnsi="Calibri" w:cs="Calibri"/>
          <w:color w:val="auto"/>
        </w:rPr>
        <w:t> </w:t>
      </w:r>
    </w:p>
    <w:p w14:paraId="2EEAE347" w14:textId="77777777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795A42BD" w14:textId="0D2E44B5" w:rsidR="00BA71C1" w:rsidRPr="000556F1" w:rsidRDefault="00D659AD" w:rsidP="00D659AD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The number of flights canceled vs</w:t>
      </w:r>
      <w:r w:rsidR="006D21E2">
        <w:rPr>
          <w:rFonts w:ascii="Calibri" w:hAnsi="Calibri" w:cs="Calibri"/>
          <w:color w:val="auto"/>
        </w:rPr>
        <w:t>.</w:t>
      </w:r>
      <w:r w:rsidRPr="000556F1">
        <w:rPr>
          <w:rFonts w:ascii="Calibri" w:hAnsi="Calibri" w:cs="Calibri"/>
          <w:color w:val="auto"/>
        </w:rPr>
        <w:t xml:space="preserve"> not canceled is </w:t>
      </w:r>
      <w:r w:rsidR="000E1848">
        <w:rPr>
          <w:rFonts w:ascii="Calibri" w:hAnsi="Calibri" w:cs="Calibri"/>
          <w:color w:val="auto"/>
        </w:rPr>
        <w:t>meager</w:t>
      </w:r>
      <w:r w:rsidR="008E5632">
        <w:rPr>
          <w:rFonts w:ascii="Calibri" w:hAnsi="Calibri" w:cs="Calibri"/>
          <w:color w:val="auto"/>
        </w:rPr>
        <w:t>. This</w:t>
      </w:r>
      <w:r w:rsidRPr="000556F1">
        <w:rPr>
          <w:rFonts w:ascii="Calibri" w:hAnsi="Calibri" w:cs="Calibri"/>
          <w:color w:val="auto"/>
        </w:rPr>
        <w:t xml:space="preserve"> might lead to skewed distribution</w:t>
      </w:r>
      <w:r w:rsidR="00BA71C1" w:rsidRPr="000556F1">
        <w:rPr>
          <w:rFonts w:ascii="Calibri" w:hAnsi="Calibri" w:cs="Calibri"/>
          <w:color w:val="auto"/>
        </w:rPr>
        <w:t>:</w:t>
      </w:r>
    </w:p>
    <w:p w14:paraId="0B72A5B6" w14:textId="79241C2F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>
        <w:rPr>
          <w:noProof/>
        </w:rPr>
        <w:lastRenderedPageBreak/>
        <w:drawing>
          <wp:inline distT="0" distB="0" distL="0" distR="0" wp14:anchorId="56CC4292" wp14:editId="21837D4C">
            <wp:extent cx="2997926" cy="262605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26" cy="26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F1">
        <w:rPr>
          <w:rFonts w:ascii="Calibri" w:hAnsi="Calibri" w:cs="Calibri"/>
          <w:color w:val="auto"/>
        </w:rPr>
        <w:t> </w:t>
      </w:r>
    </w:p>
    <w:p w14:paraId="484BDBD5" w14:textId="77777777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213D545F" w14:textId="430E8641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 xml:space="preserve">We have too many people </w:t>
      </w:r>
      <w:r w:rsidR="000E1848">
        <w:rPr>
          <w:rFonts w:ascii="Calibri" w:hAnsi="Calibri" w:cs="Calibri"/>
          <w:color w:val="auto"/>
        </w:rPr>
        <w:t>traveling</w:t>
      </w:r>
      <w:r w:rsidRPr="000556F1">
        <w:rPr>
          <w:rFonts w:ascii="Calibri" w:hAnsi="Calibri" w:cs="Calibri"/>
          <w:color w:val="auto"/>
        </w:rPr>
        <w:t xml:space="preserve"> in Economy class, again</w:t>
      </w:r>
      <w:r w:rsidR="008E5632">
        <w:rPr>
          <w:rFonts w:ascii="Calibri" w:hAnsi="Calibri" w:cs="Calibri"/>
          <w:color w:val="auto"/>
        </w:rPr>
        <w:t>,</w:t>
      </w:r>
      <w:r w:rsidRPr="000556F1">
        <w:rPr>
          <w:rFonts w:ascii="Calibri" w:hAnsi="Calibri" w:cs="Calibri"/>
          <w:color w:val="auto"/>
        </w:rPr>
        <w:t xml:space="preserve"> which will lead to skewed </w:t>
      </w:r>
      <w:r w:rsidR="00BA71C1" w:rsidRPr="000556F1">
        <w:rPr>
          <w:rFonts w:ascii="Calibri" w:hAnsi="Calibri" w:cs="Calibri"/>
          <w:color w:val="auto"/>
        </w:rPr>
        <w:t>distribution:</w:t>
      </w:r>
    </w:p>
    <w:p w14:paraId="48DA79C2" w14:textId="3D2E5D66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>
        <w:rPr>
          <w:noProof/>
        </w:rPr>
        <w:drawing>
          <wp:inline distT="0" distB="0" distL="0" distR="0" wp14:anchorId="7522CB21" wp14:editId="65107A2E">
            <wp:extent cx="4661209" cy="291110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209" cy="29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F1">
        <w:rPr>
          <w:rFonts w:ascii="Calibri" w:hAnsi="Calibri" w:cs="Calibri"/>
          <w:color w:val="auto"/>
        </w:rPr>
        <w:t> </w:t>
      </w:r>
    </w:p>
    <w:p w14:paraId="007DD8A1" w14:textId="77777777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76EC4119" w14:textId="01D4C1AB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Most southeast travelers are Business travelers</w:t>
      </w:r>
      <w:r w:rsidR="005848D2" w:rsidRPr="000556F1">
        <w:rPr>
          <w:rFonts w:ascii="Calibri" w:hAnsi="Calibri" w:cs="Calibri"/>
          <w:color w:val="auto"/>
        </w:rPr>
        <w:t>:</w:t>
      </w:r>
      <w:r w:rsidRPr="000556F1">
        <w:rPr>
          <w:rFonts w:ascii="Calibri" w:hAnsi="Calibri" w:cs="Calibri"/>
          <w:color w:val="auto"/>
        </w:rPr>
        <w:t> </w:t>
      </w:r>
    </w:p>
    <w:p w14:paraId="608A4727" w14:textId="23902206" w:rsidR="00D659AD" w:rsidRPr="000556F1" w:rsidRDefault="00D659AD" w:rsidP="00D659AD">
      <w:pPr>
        <w:jc w:val="both"/>
        <w:rPr>
          <w:rFonts w:ascii="Calibri" w:hAnsi="Calibri" w:cs="Calibri"/>
          <w:color w:val="auto"/>
        </w:rPr>
      </w:pPr>
      <w:r>
        <w:rPr>
          <w:noProof/>
        </w:rPr>
        <w:lastRenderedPageBreak/>
        <w:drawing>
          <wp:inline distT="0" distB="0" distL="0" distR="0" wp14:anchorId="52D7A700" wp14:editId="0FA5ED17">
            <wp:extent cx="4629351" cy="289120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51" cy="28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F1">
        <w:rPr>
          <w:rFonts w:ascii="Calibri" w:hAnsi="Calibri" w:cs="Calibri"/>
          <w:color w:val="auto"/>
        </w:rPr>
        <w:t> </w:t>
      </w:r>
    </w:p>
    <w:p w14:paraId="7ECAC850" w14:textId="77777777" w:rsidR="00D659AD" w:rsidRPr="000556F1" w:rsidRDefault="00D659AD" w:rsidP="005D600A">
      <w:pPr>
        <w:jc w:val="both"/>
        <w:rPr>
          <w:rFonts w:ascii="Calibri" w:hAnsi="Calibri" w:cs="Calibri"/>
          <w:color w:val="auto"/>
        </w:rPr>
      </w:pPr>
    </w:p>
    <w:bookmarkEnd w:id="9"/>
    <w:p w14:paraId="10ED5CD4" w14:textId="77777777" w:rsidR="000F39C2" w:rsidRDefault="000F39C2" w:rsidP="005848D2">
      <w:pPr>
        <w:jc w:val="both"/>
        <w:rPr>
          <w:rFonts w:ascii="Calibri" w:hAnsi="Calibri" w:cs="Calibri"/>
          <w:b/>
          <w:bCs/>
          <w:color w:val="FF0000"/>
          <w:sz w:val="32"/>
          <w:szCs w:val="32"/>
        </w:rPr>
      </w:pPr>
    </w:p>
    <w:p w14:paraId="663CF022" w14:textId="5ABFF380" w:rsidR="005848D2" w:rsidRPr="000556F1" w:rsidRDefault="005848D2" w:rsidP="005848D2">
      <w:pPr>
        <w:jc w:val="both"/>
        <w:rPr>
          <w:rFonts w:ascii="Calibri" w:hAnsi="Calibri" w:cs="Calibri"/>
          <w:color w:val="FF0000"/>
          <w:sz w:val="32"/>
          <w:szCs w:val="32"/>
        </w:rPr>
      </w:pPr>
      <w:r w:rsidRPr="000556F1">
        <w:rPr>
          <w:rFonts w:ascii="Calibri" w:hAnsi="Calibri" w:cs="Calibri"/>
          <w:b/>
          <w:bCs/>
          <w:color w:val="FF0000"/>
          <w:sz w:val="32"/>
          <w:szCs w:val="32"/>
        </w:rPr>
        <w:t>Modeling techniques</w:t>
      </w:r>
      <w:r w:rsidRPr="000556F1">
        <w:rPr>
          <w:rFonts w:ascii="Calibri" w:hAnsi="Calibri" w:cs="Calibri"/>
          <w:color w:val="FF0000"/>
          <w:sz w:val="32"/>
          <w:szCs w:val="32"/>
        </w:rPr>
        <w:t> </w:t>
      </w:r>
    </w:p>
    <w:p w14:paraId="6E9037D5" w14:textId="66AEFE3E" w:rsidR="005848D2" w:rsidRPr="000556F1" w:rsidRDefault="005848D2" w:rsidP="00EE10BA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We first ran our linear model with all variables to get the significant variables</w:t>
      </w:r>
      <w:r w:rsidR="008D20DA">
        <w:rPr>
          <w:rFonts w:ascii="Calibri" w:hAnsi="Calibri" w:cs="Calibri"/>
          <w:color w:val="auto"/>
        </w:rPr>
        <w:t xml:space="preserve">, </w:t>
      </w:r>
      <w:r w:rsidRPr="000556F1">
        <w:rPr>
          <w:rFonts w:ascii="Calibri" w:hAnsi="Calibri" w:cs="Calibri"/>
          <w:color w:val="auto"/>
        </w:rPr>
        <w:t>which yielded </w:t>
      </w:r>
      <w:proofErr w:type="gramStart"/>
      <w:r w:rsidRPr="000556F1">
        <w:rPr>
          <w:rFonts w:ascii="Calibri" w:hAnsi="Calibri" w:cs="Calibri"/>
          <w:color w:val="auto"/>
        </w:rPr>
        <w:t>a  43.5</w:t>
      </w:r>
      <w:proofErr w:type="gramEnd"/>
      <w:r w:rsidRPr="000556F1">
        <w:rPr>
          <w:rFonts w:ascii="Calibri" w:hAnsi="Calibri" w:cs="Calibri"/>
          <w:color w:val="auto"/>
        </w:rPr>
        <w:t xml:space="preserve"> R Squared value </w:t>
      </w:r>
      <w:r w:rsidR="00C9333E">
        <w:rPr>
          <w:rFonts w:ascii="Calibri" w:hAnsi="Calibri" w:cs="Calibri"/>
          <w:color w:val="auto"/>
        </w:rPr>
        <w:t xml:space="preserve">model </w:t>
      </w:r>
      <w:r w:rsidRPr="000556F1">
        <w:rPr>
          <w:rFonts w:ascii="Calibri" w:hAnsi="Calibri" w:cs="Calibri"/>
          <w:color w:val="auto"/>
        </w:rPr>
        <w:t>and the below significant variables</w:t>
      </w:r>
      <w:r w:rsidR="00EE10BA" w:rsidRPr="000556F1">
        <w:rPr>
          <w:rFonts w:ascii="Calibri" w:hAnsi="Calibri" w:cs="Calibri"/>
          <w:color w:val="auto"/>
        </w:rPr>
        <w:t>.</w:t>
      </w:r>
      <w:r w:rsidRPr="000556F1">
        <w:rPr>
          <w:rFonts w:ascii="Calibri" w:hAnsi="Calibri" w:cs="Calibri"/>
          <w:color w:val="auto"/>
        </w:rPr>
        <w:t> </w:t>
      </w:r>
    </w:p>
    <w:p w14:paraId="2DBACC82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724460E1" w14:textId="77777777" w:rsidR="005848D2" w:rsidRPr="000556F1" w:rsidRDefault="005848D2" w:rsidP="00B20A65">
      <w:pPr>
        <w:pStyle w:val="ListParagraph"/>
        <w:numPr>
          <w:ilvl w:val="1"/>
          <w:numId w:val="15"/>
        </w:numPr>
        <w:jc w:val="both"/>
        <w:rPr>
          <w:rFonts w:ascii="Calibri" w:hAnsi="Calibri" w:cs="Calibri"/>
          <w:color w:val="auto"/>
        </w:rPr>
      </w:pPr>
      <w:proofErr w:type="spellStart"/>
      <w:r w:rsidRPr="000556F1">
        <w:rPr>
          <w:rFonts w:ascii="Calibri" w:hAnsi="Calibri" w:cs="Calibri"/>
          <w:color w:val="auto"/>
        </w:rPr>
        <w:t>Airline_Status</w:t>
      </w:r>
      <w:proofErr w:type="spellEnd"/>
      <w:r w:rsidRPr="000556F1">
        <w:rPr>
          <w:rFonts w:ascii="Calibri" w:hAnsi="Calibri" w:cs="Calibri"/>
          <w:color w:val="auto"/>
        </w:rPr>
        <w:t> </w:t>
      </w:r>
    </w:p>
    <w:p w14:paraId="444586C8" w14:textId="77777777" w:rsidR="005848D2" w:rsidRPr="000556F1" w:rsidRDefault="005848D2" w:rsidP="00B20A65">
      <w:pPr>
        <w:pStyle w:val="ListParagraph"/>
        <w:numPr>
          <w:ilvl w:val="1"/>
          <w:numId w:val="15"/>
        </w:num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Gender </w:t>
      </w:r>
    </w:p>
    <w:p w14:paraId="3A5087FD" w14:textId="77777777" w:rsidR="005848D2" w:rsidRPr="000556F1" w:rsidRDefault="005848D2" w:rsidP="00B20A65">
      <w:pPr>
        <w:pStyle w:val="ListParagraph"/>
        <w:numPr>
          <w:ilvl w:val="1"/>
          <w:numId w:val="15"/>
        </w:num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Age </w:t>
      </w:r>
    </w:p>
    <w:p w14:paraId="3E7DCCE0" w14:textId="77777777" w:rsidR="005848D2" w:rsidRPr="000556F1" w:rsidRDefault="005848D2" w:rsidP="00B20A65">
      <w:pPr>
        <w:pStyle w:val="ListParagraph"/>
        <w:numPr>
          <w:ilvl w:val="1"/>
          <w:numId w:val="15"/>
        </w:numPr>
        <w:jc w:val="both"/>
        <w:rPr>
          <w:rFonts w:ascii="Calibri" w:hAnsi="Calibri" w:cs="Calibri"/>
          <w:color w:val="auto"/>
        </w:rPr>
      </w:pPr>
      <w:proofErr w:type="spellStart"/>
      <w:r w:rsidRPr="000556F1">
        <w:rPr>
          <w:rFonts w:ascii="Calibri" w:hAnsi="Calibri" w:cs="Calibri"/>
          <w:color w:val="auto"/>
        </w:rPr>
        <w:t>No_of_Flights_p.a</w:t>
      </w:r>
      <w:proofErr w:type="spellEnd"/>
      <w:r w:rsidRPr="000556F1">
        <w:rPr>
          <w:rFonts w:ascii="Calibri" w:hAnsi="Calibri" w:cs="Calibri"/>
          <w:color w:val="auto"/>
        </w:rPr>
        <w:t>. </w:t>
      </w:r>
    </w:p>
    <w:p w14:paraId="7B2990A7" w14:textId="77777777" w:rsidR="005848D2" w:rsidRPr="000556F1" w:rsidRDefault="005848D2" w:rsidP="00B20A65">
      <w:pPr>
        <w:pStyle w:val="ListParagraph"/>
        <w:numPr>
          <w:ilvl w:val="1"/>
          <w:numId w:val="15"/>
        </w:numPr>
        <w:jc w:val="both"/>
        <w:rPr>
          <w:rFonts w:ascii="Calibri" w:hAnsi="Calibri" w:cs="Calibri"/>
          <w:color w:val="auto"/>
        </w:rPr>
      </w:pPr>
      <w:proofErr w:type="spellStart"/>
      <w:r w:rsidRPr="000556F1">
        <w:rPr>
          <w:rFonts w:ascii="Calibri" w:hAnsi="Calibri" w:cs="Calibri"/>
          <w:color w:val="auto"/>
        </w:rPr>
        <w:t>Type_of_Travel</w:t>
      </w:r>
      <w:proofErr w:type="spellEnd"/>
      <w:r w:rsidRPr="000556F1">
        <w:rPr>
          <w:rFonts w:ascii="Calibri" w:hAnsi="Calibri" w:cs="Calibri"/>
          <w:color w:val="auto"/>
        </w:rPr>
        <w:t> </w:t>
      </w:r>
    </w:p>
    <w:p w14:paraId="049F4A5C" w14:textId="77777777" w:rsidR="005848D2" w:rsidRPr="000556F1" w:rsidRDefault="005848D2" w:rsidP="00B20A65">
      <w:pPr>
        <w:pStyle w:val="ListParagraph"/>
        <w:numPr>
          <w:ilvl w:val="1"/>
          <w:numId w:val="15"/>
        </w:numPr>
        <w:jc w:val="both"/>
        <w:rPr>
          <w:rFonts w:ascii="Calibri" w:hAnsi="Calibri" w:cs="Calibri"/>
          <w:color w:val="auto"/>
        </w:rPr>
      </w:pPr>
      <w:proofErr w:type="spellStart"/>
      <w:r w:rsidRPr="000556F1">
        <w:rPr>
          <w:rFonts w:ascii="Calibri" w:hAnsi="Calibri" w:cs="Calibri"/>
          <w:color w:val="auto"/>
        </w:rPr>
        <w:t>Eating_and_Drinking_at_Airport</w:t>
      </w:r>
      <w:proofErr w:type="spellEnd"/>
      <w:r w:rsidRPr="000556F1">
        <w:rPr>
          <w:rFonts w:ascii="Calibri" w:hAnsi="Calibri" w:cs="Calibri"/>
          <w:color w:val="auto"/>
        </w:rPr>
        <w:t> </w:t>
      </w:r>
    </w:p>
    <w:p w14:paraId="6DF47047" w14:textId="77777777" w:rsidR="005848D2" w:rsidRPr="000556F1" w:rsidRDefault="005848D2" w:rsidP="00B20A65">
      <w:pPr>
        <w:pStyle w:val="ListParagraph"/>
        <w:numPr>
          <w:ilvl w:val="1"/>
          <w:numId w:val="15"/>
        </w:num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Class </w:t>
      </w:r>
    </w:p>
    <w:p w14:paraId="55845139" w14:textId="77777777" w:rsidR="005848D2" w:rsidRPr="000556F1" w:rsidRDefault="005848D2" w:rsidP="00B20A65">
      <w:pPr>
        <w:pStyle w:val="ListParagraph"/>
        <w:numPr>
          <w:ilvl w:val="1"/>
          <w:numId w:val="15"/>
        </w:numPr>
        <w:jc w:val="both"/>
        <w:rPr>
          <w:rFonts w:ascii="Calibri" w:hAnsi="Calibri" w:cs="Calibri"/>
          <w:color w:val="auto"/>
        </w:rPr>
      </w:pPr>
      <w:proofErr w:type="spellStart"/>
      <w:r w:rsidRPr="000556F1">
        <w:rPr>
          <w:rFonts w:ascii="Calibri" w:hAnsi="Calibri" w:cs="Calibri"/>
          <w:color w:val="auto"/>
        </w:rPr>
        <w:t>Scheduled_Departure_Hour</w:t>
      </w:r>
      <w:proofErr w:type="spellEnd"/>
      <w:r w:rsidRPr="000556F1">
        <w:rPr>
          <w:rFonts w:ascii="Calibri" w:hAnsi="Calibri" w:cs="Calibri"/>
          <w:color w:val="auto"/>
        </w:rPr>
        <w:t> </w:t>
      </w:r>
    </w:p>
    <w:p w14:paraId="502CD43E" w14:textId="77777777" w:rsidR="005848D2" w:rsidRPr="000556F1" w:rsidRDefault="005848D2" w:rsidP="00B20A65">
      <w:pPr>
        <w:pStyle w:val="ListParagraph"/>
        <w:numPr>
          <w:ilvl w:val="1"/>
          <w:numId w:val="15"/>
        </w:numPr>
        <w:jc w:val="both"/>
        <w:rPr>
          <w:rFonts w:ascii="Calibri" w:hAnsi="Calibri" w:cs="Calibri"/>
          <w:color w:val="auto"/>
        </w:rPr>
      </w:pPr>
      <w:proofErr w:type="spellStart"/>
      <w:r w:rsidRPr="000556F1">
        <w:rPr>
          <w:rFonts w:ascii="Calibri" w:hAnsi="Calibri" w:cs="Calibri"/>
          <w:color w:val="auto"/>
        </w:rPr>
        <w:t>Flight_time_in_minutes</w:t>
      </w:r>
      <w:proofErr w:type="spellEnd"/>
      <w:r w:rsidRPr="000556F1">
        <w:rPr>
          <w:rFonts w:ascii="Calibri" w:hAnsi="Calibri" w:cs="Calibri"/>
          <w:color w:val="auto"/>
        </w:rPr>
        <w:t> </w:t>
      </w:r>
    </w:p>
    <w:p w14:paraId="62D734E0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27E1FAA3" w14:textId="625C7A18" w:rsidR="005848D2" w:rsidRPr="000556F1" w:rsidRDefault="005848D2" w:rsidP="00EE10BA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Then we ran our moderating effect analysis model</w:t>
      </w:r>
      <w:r w:rsidR="00C9333E">
        <w:rPr>
          <w:rFonts w:ascii="Calibri" w:hAnsi="Calibri" w:cs="Calibri"/>
          <w:color w:val="auto"/>
        </w:rPr>
        <w:t>,</w:t>
      </w:r>
      <w:r w:rsidRPr="000556F1">
        <w:rPr>
          <w:rFonts w:ascii="Calibri" w:hAnsi="Calibri" w:cs="Calibri"/>
          <w:color w:val="auto"/>
        </w:rPr>
        <w:t xml:space="preserve"> which yielded the below interactions</w:t>
      </w:r>
      <w:r w:rsidR="00EE10BA" w:rsidRPr="000556F1">
        <w:rPr>
          <w:rFonts w:ascii="Calibri" w:hAnsi="Calibri" w:cs="Calibri"/>
          <w:color w:val="auto"/>
        </w:rPr>
        <w:t>:</w:t>
      </w:r>
      <w:r w:rsidRPr="000556F1">
        <w:rPr>
          <w:rFonts w:ascii="Calibri" w:hAnsi="Calibri" w:cs="Calibri"/>
          <w:color w:val="auto"/>
        </w:rPr>
        <w:t> </w:t>
      </w:r>
    </w:p>
    <w:p w14:paraId="2358FF48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28462C3F" w14:textId="77777777" w:rsidR="005848D2" w:rsidRPr="000556F1" w:rsidRDefault="005848D2" w:rsidP="00B20A65">
      <w:pPr>
        <w:pStyle w:val="ListParagraph"/>
        <w:numPr>
          <w:ilvl w:val="1"/>
          <w:numId w:val="16"/>
        </w:numPr>
        <w:jc w:val="both"/>
        <w:rPr>
          <w:rFonts w:ascii="Calibri" w:hAnsi="Calibri" w:cs="Calibri"/>
          <w:color w:val="auto"/>
        </w:rPr>
      </w:pPr>
      <w:proofErr w:type="spellStart"/>
      <w:r w:rsidRPr="000556F1">
        <w:rPr>
          <w:rFonts w:ascii="Calibri" w:hAnsi="Calibri" w:cs="Calibri"/>
          <w:color w:val="auto"/>
        </w:rPr>
        <w:t>Airline_</w:t>
      </w:r>
      <w:proofErr w:type="gramStart"/>
      <w:r w:rsidRPr="000556F1">
        <w:rPr>
          <w:rFonts w:ascii="Calibri" w:hAnsi="Calibri" w:cs="Calibri"/>
          <w:color w:val="auto"/>
        </w:rPr>
        <w:t>Status:Type</w:t>
      </w:r>
      <w:proofErr w:type="gramEnd"/>
      <w:r w:rsidRPr="000556F1">
        <w:rPr>
          <w:rFonts w:ascii="Calibri" w:hAnsi="Calibri" w:cs="Calibri"/>
          <w:color w:val="auto"/>
        </w:rPr>
        <w:t>_of_Travel</w:t>
      </w:r>
      <w:proofErr w:type="spellEnd"/>
      <w:r w:rsidRPr="000556F1">
        <w:rPr>
          <w:rFonts w:ascii="Calibri" w:hAnsi="Calibri" w:cs="Calibri"/>
          <w:color w:val="auto"/>
        </w:rPr>
        <w:t> </w:t>
      </w:r>
    </w:p>
    <w:p w14:paraId="271C447B" w14:textId="77777777" w:rsidR="005848D2" w:rsidRPr="000556F1" w:rsidRDefault="005848D2" w:rsidP="00B20A65">
      <w:pPr>
        <w:pStyle w:val="ListParagraph"/>
        <w:numPr>
          <w:ilvl w:val="1"/>
          <w:numId w:val="16"/>
        </w:num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lastRenderedPageBreak/>
        <w:t>Airline_</w:t>
      </w:r>
      <w:proofErr w:type="gramStart"/>
      <w:r w:rsidRPr="000556F1">
        <w:rPr>
          <w:rFonts w:ascii="Calibri" w:hAnsi="Calibri" w:cs="Calibri"/>
          <w:color w:val="auto"/>
        </w:rPr>
        <w:t>Status:Arrival</w:t>
      </w:r>
      <w:proofErr w:type="gramEnd"/>
      <w:r w:rsidRPr="000556F1">
        <w:rPr>
          <w:rFonts w:ascii="Calibri" w:hAnsi="Calibri" w:cs="Calibri"/>
          <w:color w:val="auto"/>
        </w:rPr>
        <w:t>_Delay_greater_5_Mins </w:t>
      </w:r>
    </w:p>
    <w:p w14:paraId="027BE320" w14:textId="77777777" w:rsidR="005848D2" w:rsidRPr="000556F1" w:rsidRDefault="005848D2" w:rsidP="00B20A65">
      <w:pPr>
        <w:pStyle w:val="ListParagraph"/>
        <w:numPr>
          <w:ilvl w:val="1"/>
          <w:numId w:val="16"/>
        </w:numPr>
        <w:jc w:val="both"/>
        <w:rPr>
          <w:rFonts w:ascii="Calibri" w:hAnsi="Calibri" w:cs="Calibri"/>
          <w:color w:val="auto"/>
        </w:rPr>
      </w:pPr>
      <w:proofErr w:type="spellStart"/>
      <w:proofErr w:type="gramStart"/>
      <w:r w:rsidRPr="000556F1">
        <w:rPr>
          <w:rFonts w:ascii="Calibri" w:hAnsi="Calibri" w:cs="Calibri"/>
          <w:color w:val="auto"/>
        </w:rPr>
        <w:t>Age:No</w:t>
      </w:r>
      <w:proofErr w:type="spellEnd"/>
      <w:r w:rsidRPr="000556F1">
        <w:rPr>
          <w:rFonts w:ascii="Calibri" w:hAnsi="Calibri" w:cs="Calibri"/>
          <w:color w:val="auto"/>
        </w:rPr>
        <w:t>.</w:t>
      </w:r>
      <w:proofErr w:type="gramEnd"/>
      <w:r w:rsidRPr="000556F1">
        <w:rPr>
          <w:rFonts w:ascii="Calibri" w:hAnsi="Calibri" w:cs="Calibri"/>
          <w:color w:val="auto"/>
        </w:rPr>
        <w:t>_</w:t>
      </w:r>
      <w:proofErr w:type="spellStart"/>
      <w:r w:rsidRPr="000556F1">
        <w:rPr>
          <w:rFonts w:ascii="Calibri" w:hAnsi="Calibri" w:cs="Calibri"/>
          <w:color w:val="auto"/>
        </w:rPr>
        <w:t>of_other_Loyalty_Cards</w:t>
      </w:r>
      <w:proofErr w:type="spellEnd"/>
      <w:r w:rsidRPr="000556F1">
        <w:rPr>
          <w:rFonts w:ascii="Calibri" w:hAnsi="Calibri" w:cs="Calibri"/>
          <w:color w:val="auto"/>
        </w:rPr>
        <w:t> </w:t>
      </w:r>
    </w:p>
    <w:p w14:paraId="65C4FE31" w14:textId="77777777" w:rsidR="005848D2" w:rsidRPr="000556F1" w:rsidRDefault="005848D2" w:rsidP="00B20A65">
      <w:pPr>
        <w:pStyle w:val="ListParagraph"/>
        <w:numPr>
          <w:ilvl w:val="1"/>
          <w:numId w:val="16"/>
        </w:numPr>
        <w:jc w:val="both"/>
        <w:rPr>
          <w:rFonts w:ascii="Calibri" w:hAnsi="Calibri" w:cs="Calibri"/>
          <w:color w:val="auto"/>
        </w:rPr>
      </w:pPr>
      <w:proofErr w:type="spellStart"/>
      <w:r w:rsidRPr="000556F1">
        <w:rPr>
          <w:rFonts w:ascii="Calibri" w:hAnsi="Calibri" w:cs="Calibri"/>
          <w:color w:val="auto"/>
        </w:rPr>
        <w:t>Airline_</w:t>
      </w:r>
      <w:proofErr w:type="gramStart"/>
      <w:r w:rsidRPr="000556F1">
        <w:rPr>
          <w:rFonts w:ascii="Calibri" w:hAnsi="Calibri" w:cs="Calibri"/>
          <w:color w:val="auto"/>
        </w:rPr>
        <w:t>Status:Class</w:t>
      </w:r>
      <w:proofErr w:type="spellEnd"/>
      <w:proofErr w:type="gramEnd"/>
      <w:r w:rsidRPr="000556F1">
        <w:rPr>
          <w:rFonts w:ascii="Calibri" w:hAnsi="Calibri" w:cs="Calibri"/>
          <w:color w:val="auto"/>
        </w:rPr>
        <w:t> </w:t>
      </w:r>
    </w:p>
    <w:p w14:paraId="51588727" w14:textId="77777777" w:rsidR="005848D2" w:rsidRPr="000556F1" w:rsidRDefault="005848D2" w:rsidP="00B20A65">
      <w:pPr>
        <w:pStyle w:val="ListParagraph"/>
        <w:numPr>
          <w:ilvl w:val="1"/>
          <w:numId w:val="16"/>
        </w:numPr>
        <w:jc w:val="both"/>
        <w:rPr>
          <w:rFonts w:ascii="Calibri" w:hAnsi="Calibri" w:cs="Calibri"/>
          <w:color w:val="auto"/>
        </w:rPr>
      </w:pPr>
      <w:proofErr w:type="spellStart"/>
      <w:r w:rsidRPr="000556F1">
        <w:rPr>
          <w:rFonts w:ascii="Calibri" w:hAnsi="Calibri" w:cs="Calibri"/>
          <w:color w:val="auto"/>
        </w:rPr>
        <w:t>Departure_Delay_in_</w:t>
      </w:r>
      <w:proofErr w:type="gramStart"/>
      <w:r w:rsidRPr="000556F1">
        <w:rPr>
          <w:rFonts w:ascii="Calibri" w:hAnsi="Calibri" w:cs="Calibri"/>
          <w:color w:val="auto"/>
        </w:rPr>
        <w:t>Minutes:Flight</w:t>
      </w:r>
      <w:proofErr w:type="gramEnd"/>
      <w:r w:rsidRPr="000556F1">
        <w:rPr>
          <w:rFonts w:ascii="Calibri" w:hAnsi="Calibri" w:cs="Calibri"/>
          <w:color w:val="auto"/>
        </w:rPr>
        <w:t>_time_in_minutes</w:t>
      </w:r>
      <w:proofErr w:type="spellEnd"/>
      <w:r w:rsidRPr="000556F1">
        <w:rPr>
          <w:rFonts w:ascii="Calibri" w:hAnsi="Calibri" w:cs="Calibri"/>
          <w:color w:val="auto"/>
        </w:rPr>
        <w:t> </w:t>
      </w:r>
    </w:p>
    <w:p w14:paraId="4C45BC7B" w14:textId="77777777" w:rsidR="005848D2" w:rsidRPr="000556F1" w:rsidRDefault="005848D2" w:rsidP="00B20A65">
      <w:pPr>
        <w:pStyle w:val="ListParagraph"/>
        <w:numPr>
          <w:ilvl w:val="1"/>
          <w:numId w:val="16"/>
        </w:numPr>
        <w:jc w:val="both"/>
        <w:rPr>
          <w:rFonts w:ascii="Calibri" w:hAnsi="Calibri" w:cs="Calibri"/>
          <w:color w:val="auto"/>
        </w:rPr>
      </w:pPr>
      <w:proofErr w:type="spellStart"/>
      <w:proofErr w:type="gramStart"/>
      <w:r w:rsidRPr="000556F1">
        <w:rPr>
          <w:rFonts w:ascii="Calibri" w:hAnsi="Calibri" w:cs="Calibri"/>
          <w:color w:val="auto"/>
        </w:rPr>
        <w:t>Age:Percent</w:t>
      </w:r>
      <w:proofErr w:type="gramEnd"/>
      <w:r w:rsidRPr="000556F1">
        <w:rPr>
          <w:rFonts w:ascii="Calibri" w:hAnsi="Calibri" w:cs="Calibri"/>
          <w:color w:val="auto"/>
        </w:rPr>
        <w:t>_of_Flight_with_other_Airlines</w:t>
      </w:r>
      <w:proofErr w:type="spellEnd"/>
      <w:r w:rsidRPr="000556F1">
        <w:rPr>
          <w:rFonts w:ascii="Calibri" w:hAnsi="Calibri" w:cs="Calibri"/>
          <w:color w:val="auto"/>
        </w:rPr>
        <w:t> </w:t>
      </w:r>
    </w:p>
    <w:p w14:paraId="2A5CA84E" w14:textId="77777777" w:rsidR="005848D2" w:rsidRPr="000556F1" w:rsidRDefault="005848D2" w:rsidP="00B20A65">
      <w:pPr>
        <w:pStyle w:val="ListParagraph"/>
        <w:numPr>
          <w:ilvl w:val="1"/>
          <w:numId w:val="16"/>
        </w:numPr>
        <w:jc w:val="both"/>
        <w:rPr>
          <w:rFonts w:ascii="Calibri" w:hAnsi="Calibri" w:cs="Calibri"/>
          <w:color w:val="auto"/>
        </w:rPr>
      </w:pPr>
      <w:proofErr w:type="spellStart"/>
      <w:r w:rsidRPr="000556F1">
        <w:rPr>
          <w:rFonts w:ascii="Calibri" w:hAnsi="Calibri" w:cs="Calibri"/>
          <w:color w:val="auto"/>
        </w:rPr>
        <w:t>Type_of_</w:t>
      </w:r>
      <w:proofErr w:type="gramStart"/>
      <w:r w:rsidRPr="000556F1">
        <w:rPr>
          <w:rFonts w:ascii="Calibri" w:hAnsi="Calibri" w:cs="Calibri"/>
          <w:color w:val="auto"/>
        </w:rPr>
        <w:t>Travel:Scheduled</w:t>
      </w:r>
      <w:proofErr w:type="gramEnd"/>
      <w:r w:rsidRPr="000556F1">
        <w:rPr>
          <w:rFonts w:ascii="Calibri" w:hAnsi="Calibri" w:cs="Calibri"/>
          <w:color w:val="auto"/>
        </w:rPr>
        <w:t>_Departure_Hour</w:t>
      </w:r>
      <w:proofErr w:type="spellEnd"/>
      <w:r w:rsidRPr="000556F1">
        <w:rPr>
          <w:rFonts w:ascii="Calibri" w:hAnsi="Calibri" w:cs="Calibri"/>
          <w:color w:val="auto"/>
        </w:rPr>
        <w:t> </w:t>
      </w:r>
    </w:p>
    <w:p w14:paraId="3FB18836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18C34B39" w14:textId="10C4E84D" w:rsidR="005848D2" w:rsidRPr="00983CF4" w:rsidRDefault="000011AD" w:rsidP="00EE10BA">
      <w:pPr>
        <w:jc w:val="both"/>
        <w:rPr>
          <w:rFonts w:ascii="Calibri" w:hAnsi="Calibri" w:cs="Calibri"/>
          <w:color w:val="auto"/>
        </w:rPr>
      </w:pPr>
      <w:r w:rsidRPr="00983CF4">
        <w:rPr>
          <w:rFonts w:ascii="Calibri" w:hAnsi="Calibri" w:cs="Calibri"/>
          <w:color w:val="auto"/>
        </w:rPr>
        <w:t>Finally,</w:t>
      </w:r>
      <w:r w:rsidR="005848D2" w:rsidRPr="00983CF4">
        <w:rPr>
          <w:rFonts w:ascii="Calibri" w:hAnsi="Calibri" w:cs="Calibri"/>
          <w:color w:val="auto"/>
        </w:rPr>
        <w:t xml:space="preserve"> </w:t>
      </w:r>
      <w:r w:rsidR="000F39C2" w:rsidRPr="00983CF4">
        <w:rPr>
          <w:rFonts w:ascii="Calibri" w:hAnsi="Calibri" w:cs="Calibri"/>
          <w:color w:val="auto"/>
        </w:rPr>
        <w:t xml:space="preserve">we </w:t>
      </w:r>
      <w:r w:rsidR="005848D2" w:rsidRPr="00983CF4">
        <w:rPr>
          <w:rFonts w:ascii="Calibri" w:hAnsi="Calibri" w:cs="Calibri"/>
          <w:color w:val="auto"/>
        </w:rPr>
        <w:t>used both the significant and interaction variables to run our final linear model</w:t>
      </w:r>
      <w:r w:rsidR="00C9333E">
        <w:rPr>
          <w:rFonts w:ascii="Calibri" w:hAnsi="Calibri" w:cs="Calibri"/>
          <w:color w:val="auto"/>
        </w:rPr>
        <w:t>,</w:t>
      </w:r>
      <w:r w:rsidR="005848D2" w:rsidRPr="00983CF4">
        <w:rPr>
          <w:rFonts w:ascii="Calibri" w:hAnsi="Calibri" w:cs="Calibri"/>
          <w:color w:val="auto"/>
        </w:rPr>
        <w:t xml:space="preserve"> which gave an adjusted R Squared of 45.68, but it still had dependent </w:t>
      </w:r>
      <w:r w:rsidR="00EE10BA" w:rsidRPr="00983CF4">
        <w:rPr>
          <w:rFonts w:ascii="Calibri" w:hAnsi="Calibri" w:cs="Calibri"/>
          <w:color w:val="auto"/>
        </w:rPr>
        <w:t>columns.</w:t>
      </w:r>
      <w:r w:rsidR="005848D2" w:rsidRPr="00983CF4">
        <w:rPr>
          <w:rFonts w:ascii="Calibri" w:hAnsi="Calibri" w:cs="Calibri"/>
          <w:color w:val="auto"/>
        </w:rPr>
        <w:t> </w:t>
      </w:r>
    </w:p>
    <w:p w14:paraId="172987C0" w14:textId="77777777" w:rsidR="005848D2" w:rsidRPr="00983CF4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 w:rsidRPr="00983CF4">
        <w:rPr>
          <w:rFonts w:ascii="Calibri" w:hAnsi="Calibri" w:cs="Calibri"/>
          <w:color w:val="auto"/>
        </w:rPr>
        <w:t> </w:t>
      </w:r>
    </w:p>
    <w:p w14:paraId="683499D1" w14:textId="3F9E3CA6" w:rsidR="00EE10BA" w:rsidRPr="00983CF4" w:rsidRDefault="000F39C2" w:rsidP="00EE10BA">
      <w:pPr>
        <w:jc w:val="both"/>
        <w:rPr>
          <w:rFonts w:ascii="Calibri" w:hAnsi="Calibri" w:cs="Calibri"/>
          <w:color w:val="auto"/>
        </w:rPr>
      </w:pPr>
      <w:r w:rsidRPr="00983CF4">
        <w:rPr>
          <w:rFonts w:ascii="Calibri" w:hAnsi="Calibri" w:cs="Calibri"/>
          <w:color w:val="auto"/>
        </w:rPr>
        <w:t>Then we</w:t>
      </w:r>
      <w:r w:rsidR="005848D2" w:rsidRPr="00983CF4">
        <w:rPr>
          <w:rFonts w:ascii="Calibri" w:hAnsi="Calibri" w:cs="Calibri"/>
          <w:color w:val="auto"/>
        </w:rPr>
        <w:t xml:space="preserve"> ran through the variable influence factor analysis and filtered the dependent variables </w:t>
      </w:r>
    </w:p>
    <w:p w14:paraId="668E921B" w14:textId="3396B095" w:rsidR="005848D2" w:rsidRPr="00983CF4" w:rsidRDefault="005848D2" w:rsidP="00B20A65">
      <w:pPr>
        <w:pStyle w:val="ListParagraph"/>
        <w:numPr>
          <w:ilvl w:val="0"/>
          <w:numId w:val="14"/>
        </w:numPr>
        <w:jc w:val="both"/>
        <w:rPr>
          <w:rFonts w:ascii="Calibri" w:hAnsi="Calibri" w:cs="Calibri"/>
          <w:color w:val="auto"/>
        </w:rPr>
      </w:pPr>
      <w:r w:rsidRPr="00983CF4">
        <w:rPr>
          <w:rFonts w:ascii="Calibri" w:hAnsi="Calibri" w:cs="Calibri"/>
          <w:color w:val="auto"/>
        </w:rPr>
        <w:t>Airline Status and Airline </w:t>
      </w:r>
      <w:r w:rsidR="000F39C2" w:rsidRPr="00983CF4">
        <w:rPr>
          <w:rFonts w:ascii="Calibri" w:hAnsi="Calibri" w:cs="Calibri"/>
          <w:color w:val="auto"/>
        </w:rPr>
        <w:t>Status: Class</w:t>
      </w:r>
      <w:r w:rsidRPr="00983CF4">
        <w:rPr>
          <w:rFonts w:ascii="Calibri" w:hAnsi="Calibri" w:cs="Calibri"/>
          <w:color w:val="auto"/>
        </w:rPr>
        <w:t> is dependent, we removed higher value </w:t>
      </w:r>
      <w:r w:rsidR="0040001D">
        <w:rPr>
          <w:rFonts w:ascii="Calibri" w:hAnsi="Calibri" w:cs="Calibri"/>
          <w:color w:val="auto"/>
        </w:rPr>
        <w:t>"</w:t>
      </w:r>
      <w:r w:rsidRPr="00983CF4">
        <w:rPr>
          <w:rFonts w:ascii="Calibri" w:hAnsi="Calibri" w:cs="Calibri"/>
          <w:color w:val="auto"/>
        </w:rPr>
        <w:t xml:space="preserve">Airline </w:t>
      </w:r>
      <w:r w:rsidR="00CC2504" w:rsidRPr="00983CF4">
        <w:rPr>
          <w:rFonts w:ascii="Calibri" w:hAnsi="Calibri" w:cs="Calibri"/>
          <w:color w:val="auto"/>
        </w:rPr>
        <w:t>Status: Class</w:t>
      </w:r>
      <w:r w:rsidRPr="00983CF4">
        <w:rPr>
          <w:rFonts w:ascii="Calibri" w:hAnsi="Calibri" w:cs="Calibri"/>
          <w:color w:val="auto"/>
        </w:rPr>
        <w:t>  </w:t>
      </w:r>
    </w:p>
    <w:p w14:paraId="2243B88E" w14:textId="3054C200" w:rsidR="005848D2" w:rsidRPr="00983CF4" w:rsidRDefault="005848D2" w:rsidP="00B20A65">
      <w:pPr>
        <w:numPr>
          <w:ilvl w:val="0"/>
          <w:numId w:val="14"/>
        </w:numPr>
        <w:jc w:val="both"/>
        <w:rPr>
          <w:rFonts w:ascii="Calibri" w:hAnsi="Calibri" w:cs="Calibri"/>
          <w:color w:val="auto"/>
        </w:rPr>
      </w:pPr>
      <w:proofErr w:type="spellStart"/>
      <w:r w:rsidRPr="00983CF4">
        <w:rPr>
          <w:rFonts w:ascii="Calibri" w:hAnsi="Calibri" w:cs="Calibri"/>
          <w:color w:val="auto"/>
        </w:rPr>
        <w:t>Type_of_</w:t>
      </w:r>
      <w:proofErr w:type="gramStart"/>
      <w:r w:rsidRPr="00983CF4">
        <w:rPr>
          <w:rFonts w:ascii="Calibri" w:hAnsi="Calibri" w:cs="Calibri"/>
          <w:color w:val="auto"/>
        </w:rPr>
        <w:t>Travel:Scheduled</w:t>
      </w:r>
      <w:proofErr w:type="gramEnd"/>
      <w:r w:rsidRPr="00983CF4">
        <w:rPr>
          <w:rFonts w:ascii="Calibri" w:hAnsi="Calibri" w:cs="Calibri"/>
          <w:color w:val="auto"/>
        </w:rPr>
        <w:t>_Departure_Hour</w:t>
      </w:r>
      <w:proofErr w:type="spellEnd"/>
      <w:r w:rsidRPr="00983CF4">
        <w:rPr>
          <w:rFonts w:ascii="Calibri" w:hAnsi="Calibri" w:cs="Calibri"/>
          <w:color w:val="auto"/>
        </w:rPr>
        <w:t> &amp; </w:t>
      </w:r>
      <w:proofErr w:type="spellStart"/>
      <w:r w:rsidRPr="00983CF4">
        <w:rPr>
          <w:rFonts w:ascii="Calibri" w:hAnsi="Calibri" w:cs="Calibri"/>
          <w:color w:val="auto"/>
        </w:rPr>
        <w:t>Type_of_Travel</w:t>
      </w:r>
      <w:proofErr w:type="spellEnd"/>
      <w:r w:rsidRPr="00983CF4">
        <w:rPr>
          <w:rFonts w:ascii="Calibri" w:hAnsi="Calibri" w:cs="Calibri"/>
          <w:color w:val="auto"/>
        </w:rPr>
        <w:t> are dependent</w:t>
      </w:r>
      <w:r w:rsidR="00C9333E">
        <w:rPr>
          <w:rFonts w:ascii="Calibri" w:hAnsi="Calibri" w:cs="Calibri"/>
          <w:color w:val="auto"/>
        </w:rPr>
        <w:t>. We</w:t>
      </w:r>
      <w:r w:rsidRPr="00983CF4">
        <w:rPr>
          <w:rFonts w:ascii="Calibri" w:hAnsi="Calibri" w:cs="Calibri"/>
          <w:color w:val="auto"/>
        </w:rPr>
        <w:t xml:space="preserve"> removed higher valued </w:t>
      </w:r>
      <w:r w:rsidR="008A42E9">
        <w:rPr>
          <w:rFonts w:ascii="Calibri" w:hAnsi="Calibri" w:cs="Calibri"/>
          <w:color w:val="auto"/>
        </w:rPr>
        <w:t>Travel</w:t>
      </w:r>
      <w:r w:rsidRPr="00983CF4">
        <w:rPr>
          <w:rFonts w:ascii="Calibri" w:hAnsi="Calibri" w:cs="Calibri"/>
          <w:color w:val="auto"/>
        </w:rPr>
        <w:t>   </w:t>
      </w:r>
    </w:p>
    <w:p w14:paraId="1B0BDB88" w14:textId="2E4CDE09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>
        <w:rPr>
          <w:noProof/>
        </w:rPr>
        <w:drawing>
          <wp:inline distT="0" distB="0" distL="0" distR="0" wp14:anchorId="59EB66C3" wp14:editId="5C9F1723">
            <wp:extent cx="4794250" cy="259969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F1">
        <w:rPr>
          <w:rFonts w:ascii="Calibri" w:hAnsi="Calibri" w:cs="Calibri"/>
          <w:color w:val="auto"/>
        </w:rPr>
        <w:t> </w:t>
      </w:r>
    </w:p>
    <w:p w14:paraId="5EB51BBB" w14:textId="77777777" w:rsidR="00EE10BA" w:rsidRPr="000556F1" w:rsidRDefault="005848D2" w:rsidP="00EE10BA">
      <w:pPr>
        <w:ind w:firstLine="360"/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452C41D3" w14:textId="33F92530" w:rsidR="005848D2" w:rsidRPr="000556F1" w:rsidRDefault="005848D2" w:rsidP="00EE10BA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Thi</w:t>
      </w:r>
      <w:r w:rsidR="000F39C2">
        <w:rPr>
          <w:rFonts w:ascii="Calibri" w:hAnsi="Calibri" w:cs="Calibri"/>
          <w:color w:val="auto"/>
        </w:rPr>
        <w:t>s is our</w:t>
      </w:r>
      <w:r w:rsidRPr="000556F1">
        <w:rPr>
          <w:rFonts w:ascii="Calibri" w:hAnsi="Calibri" w:cs="Calibri"/>
          <w:color w:val="auto"/>
        </w:rPr>
        <w:t xml:space="preserve"> Final Model </w:t>
      </w:r>
      <w:r w:rsidR="00EE10BA" w:rsidRPr="000556F1">
        <w:rPr>
          <w:rFonts w:ascii="Calibri" w:hAnsi="Calibri" w:cs="Calibri"/>
          <w:color w:val="auto"/>
        </w:rPr>
        <w:t>Coefficients:</w:t>
      </w:r>
      <w:r w:rsidRPr="000556F1">
        <w:rPr>
          <w:rFonts w:ascii="Calibri" w:hAnsi="Calibri" w:cs="Calibri"/>
          <w:color w:val="auto"/>
        </w:rPr>
        <w:t> </w:t>
      </w:r>
    </w:p>
    <w:p w14:paraId="4DE61F75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1051A340" w14:textId="4DDA5D72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>
        <w:rPr>
          <w:noProof/>
        </w:rPr>
        <w:lastRenderedPageBreak/>
        <w:drawing>
          <wp:inline distT="0" distB="0" distL="0" distR="0" wp14:anchorId="36D2245A" wp14:editId="4A6B4750">
            <wp:extent cx="4839791" cy="349876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91" cy="34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F1">
        <w:rPr>
          <w:rFonts w:ascii="Calibri" w:hAnsi="Calibri" w:cs="Calibri"/>
          <w:color w:val="auto"/>
        </w:rPr>
        <w:t> </w:t>
      </w:r>
    </w:p>
    <w:p w14:paraId="26F07643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1E85DE86" w14:textId="77777777" w:rsidR="00EE10BA" w:rsidRPr="000556F1" w:rsidRDefault="00EE10BA" w:rsidP="00EE10BA">
      <w:pPr>
        <w:jc w:val="both"/>
        <w:rPr>
          <w:rFonts w:ascii="Calibri" w:hAnsi="Calibri" w:cs="Calibri"/>
          <w:color w:val="auto"/>
        </w:rPr>
      </w:pPr>
    </w:p>
    <w:p w14:paraId="71F5C207" w14:textId="7B4844D7" w:rsidR="005848D2" w:rsidRPr="000556F1" w:rsidRDefault="005848D2" w:rsidP="00EE10BA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#Final LM Model </w:t>
      </w:r>
    </w:p>
    <w:p w14:paraId="7C2170A3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0070C0"/>
        </w:rPr>
      </w:pPr>
      <w:r w:rsidRPr="000556F1">
        <w:rPr>
          <w:rFonts w:ascii="Calibri" w:hAnsi="Calibri" w:cs="Calibri"/>
          <w:color w:val="0070C0"/>
        </w:rPr>
        <w:t>sig_cols_vif&lt;-c("Airline_Status","Gender","Age","No_of_Flights_p.a.","Eating_and_Drinking_at_Airport","Class","Scheduled_Departure_Hour","Flight_time_in_minutes") </w:t>
      </w:r>
    </w:p>
    <w:p w14:paraId="29EB2536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0070C0"/>
        </w:rPr>
      </w:pPr>
      <w:r w:rsidRPr="000556F1">
        <w:rPr>
          <w:rFonts w:ascii="Calibri" w:hAnsi="Calibri" w:cs="Calibri"/>
          <w:color w:val="0070C0"/>
        </w:rPr>
        <w:t>mod_cols_vif&lt;-c("Airline_</w:t>
      </w:r>
      <w:proofErr w:type="gramStart"/>
      <w:r w:rsidRPr="000556F1">
        <w:rPr>
          <w:rFonts w:ascii="Calibri" w:hAnsi="Calibri" w:cs="Calibri"/>
          <w:color w:val="0070C0"/>
        </w:rPr>
        <w:t>Status:Type</w:t>
      </w:r>
      <w:proofErr w:type="gramEnd"/>
      <w:r w:rsidRPr="000556F1">
        <w:rPr>
          <w:rFonts w:ascii="Calibri" w:hAnsi="Calibri" w:cs="Calibri"/>
          <w:color w:val="0070C0"/>
        </w:rPr>
        <w:t>_of_Travel","Airline_Status:Arrival_Delay_greater_5_Mins","Age:No._of_other_Loyalty_Cards","Departure_Delay_in_Minutes:Flight_time_in_minutes","Age:Percent_of_Flight_with_other_Airlines") </w:t>
      </w:r>
    </w:p>
    <w:p w14:paraId="3CFF562B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0070C0"/>
        </w:rPr>
      </w:pPr>
      <w:r w:rsidRPr="000556F1">
        <w:rPr>
          <w:rFonts w:ascii="Calibri" w:hAnsi="Calibri" w:cs="Calibri"/>
          <w:color w:val="0070C0"/>
        </w:rPr>
        <w:t> </w:t>
      </w:r>
    </w:p>
    <w:p w14:paraId="2A998963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0070C0"/>
        </w:rPr>
      </w:pPr>
      <w:proofErr w:type="spellStart"/>
      <w:r w:rsidRPr="000556F1">
        <w:rPr>
          <w:rFonts w:ascii="Calibri" w:hAnsi="Calibri" w:cs="Calibri"/>
          <w:color w:val="0070C0"/>
        </w:rPr>
        <w:t>formula_sig_mod_vif</w:t>
      </w:r>
      <w:proofErr w:type="spellEnd"/>
      <w:r w:rsidRPr="000556F1">
        <w:rPr>
          <w:rFonts w:ascii="Calibri" w:hAnsi="Calibri" w:cs="Calibri"/>
          <w:color w:val="0070C0"/>
        </w:rPr>
        <w:t>&lt;-</w:t>
      </w:r>
      <w:proofErr w:type="gramStart"/>
      <w:r w:rsidRPr="000556F1">
        <w:rPr>
          <w:rFonts w:ascii="Calibri" w:hAnsi="Calibri" w:cs="Calibri"/>
          <w:color w:val="0070C0"/>
        </w:rPr>
        <w:t>paste(</w:t>
      </w:r>
      <w:proofErr w:type="gramEnd"/>
      <w:r w:rsidRPr="000556F1">
        <w:rPr>
          <w:rFonts w:ascii="Calibri" w:hAnsi="Calibri" w:cs="Calibri"/>
          <w:color w:val="0070C0"/>
        </w:rPr>
        <w:t>"Satisfaction", paste(c(</w:t>
      </w:r>
      <w:proofErr w:type="spellStart"/>
      <w:r w:rsidRPr="000556F1">
        <w:rPr>
          <w:rFonts w:ascii="Calibri" w:hAnsi="Calibri" w:cs="Calibri"/>
          <w:color w:val="0070C0"/>
        </w:rPr>
        <w:t>sig_cols_vif,mod_cols_vif</w:t>
      </w:r>
      <w:proofErr w:type="spellEnd"/>
      <w:r w:rsidRPr="000556F1">
        <w:rPr>
          <w:rFonts w:ascii="Calibri" w:hAnsi="Calibri" w:cs="Calibri"/>
          <w:color w:val="0070C0"/>
        </w:rPr>
        <w:t>), collapse=" + "), </w:t>
      </w:r>
      <w:proofErr w:type="spellStart"/>
      <w:r w:rsidRPr="000556F1">
        <w:rPr>
          <w:rFonts w:ascii="Calibri" w:hAnsi="Calibri" w:cs="Calibri"/>
          <w:color w:val="0070C0"/>
        </w:rPr>
        <w:t>sep</w:t>
      </w:r>
      <w:proofErr w:type="spellEnd"/>
      <w:r w:rsidRPr="000556F1">
        <w:rPr>
          <w:rFonts w:ascii="Calibri" w:hAnsi="Calibri" w:cs="Calibri"/>
          <w:color w:val="0070C0"/>
        </w:rPr>
        <w:t>=" ~ ") </w:t>
      </w:r>
    </w:p>
    <w:p w14:paraId="5F3865AB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0070C0"/>
        </w:rPr>
      </w:pPr>
      <w:proofErr w:type="spellStart"/>
      <w:r w:rsidRPr="000556F1">
        <w:rPr>
          <w:rFonts w:ascii="Calibri" w:hAnsi="Calibri" w:cs="Calibri"/>
          <w:color w:val="0070C0"/>
        </w:rPr>
        <w:t>lm.sig_mod_vif_model</w:t>
      </w:r>
      <w:proofErr w:type="spellEnd"/>
      <w:r w:rsidRPr="000556F1">
        <w:rPr>
          <w:rFonts w:ascii="Calibri" w:hAnsi="Calibri" w:cs="Calibri"/>
          <w:color w:val="0070C0"/>
        </w:rPr>
        <w:t>&lt;- </w:t>
      </w:r>
      <w:proofErr w:type="spellStart"/>
      <w:proofErr w:type="gramStart"/>
      <w:r w:rsidRPr="000556F1">
        <w:rPr>
          <w:rFonts w:ascii="Calibri" w:hAnsi="Calibri" w:cs="Calibri"/>
          <w:color w:val="0070C0"/>
        </w:rPr>
        <w:t>lm</w:t>
      </w:r>
      <w:proofErr w:type="spellEnd"/>
      <w:r w:rsidRPr="000556F1">
        <w:rPr>
          <w:rFonts w:ascii="Calibri" w:hAnsi="Calibri" w:cs="Calibri"/>
          <w:color w:val="0070C0"/>
        </w:rPr>
        <w:t>(</w:t>
      </w:r>
      <w:proofErr w:type="gramEnd"/>
      <w:r w:rsidRPr="000556F1">
        <w:rPr>
          <w:rFonts w:ascii="Calibri" w:hAnsi="Calibri" w:cs="Calibri"/>
          <w:color w:val="0070C0"/>
        </w:rPr>
        <w:t>formula = </w:t>
      </w:r>
      <w:proofErr w:type="spellStart"/>
      <w:r w:rsidRPr="000556F1">
        <w:rPr>
          <w:rFonts w:ascii="Calibri" w:hAnsi="Calibri" w:cs="Calibri"/>
          <w:color w:val="0070C0"/>
        </w:rPr>
        <w:t>formula_sig_mod_vif,lmData</w:t>
      </w:r>
      <w:proofErr w:type="spellEnd"/>
      <w:r w:rsidRPr="000556F1">
        <w:rPr>
          <w:rFonts w:ascii="Calibri" w:hAnsi="Calibri" w:cs="Calibri"/>
          <w:color w:val="0070C0"/>
        </w:rPr>
        <w:t>) </w:t>
      </w:r>
    </w:p>
    <w:p w14:paraId="11A12EA2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0070C0"/>
        </w:rPr>
      </w:pPr>
      <w:r w:rsidRPr="000556F1">
        <w:rPr>
          <w:rFonts w:ascii="Calibri" w:hAnsi="Calibri" w:cs="Calibri"/>
          <w:color w:val="0070C0"/>
        </w:rPr>
        <w:t>summary(</w:t>
      </w:r>
      <w:proofErr w:type="spellStart"/>
      <w:r w:rsidRPr="000556F1">
        <w:rPr>
          <w:rFonts w:ascii="Calibri" w:hAnsi="Calibri" w:cs="Calibri"/>
          <w:color w:val="0070C0"/>
        </w:rPr>
        <w:t>lm.sig_mod_vif_model</w:t>
      </w:r>
      <w:proofErr w:type="spellEnd"/>
      <w:r w:rsidRPr="000556F1">
        <w:rPr>
          <w:rFonts w:ascii="Calibri" w:hAnsi="Calibri" w:cs="Calibri"/>
          <w:color w:val="0070C0"/>
        </w:rPr>
        <w:t>) </w:t>
      </w:r>
    </w:p>
    <w:p w14:paraId="6F86CAB3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0070C0"/>
        </w:rPr>
      </w:pPr>
      <w:proofErr w:type="spellStart"/>
      <w:r w:rsidRPr="000556F1">
        <w:rPr>
          <w:rFonts w:ascii="Calibri" w:hAnsi="Calibri" w:cs="Calibri"/>
          <w:color w:val="0070C0"/>
        </w:rPr>
        <w:t>vif</w:t>
      </w:r>
      <w:proofErr w:type="spellEnd"/>
      <w:r w:rsidRPr="000556F1">
        <w:rPr>
          <w:rFonts w:ascii="Calibri" w:hAnsi="Calibri" w:cs="Calibri"/>
          <w:color w:val="0070C0"/>
        </w:rPr>
        <w:t>(</w:t>
      </w:r>
      <w:proofErr w:type="spellStart"/>
      <w:r w:rsidRPr="000556F1">
        <w:rPr>
          <w:rFonts w:ascii="Calibri" w:hAnsi="Calibri" w:cs="Calibri"/>
          <w:color w:val="0070C0"/>
        </w:rPr>
        <w:t>lm.sig_mod_vif_model</w:t>
      </w:r>
      <w:proofErr w:type="spellEnd"/>
      <w:r w:rsidRPr="000556F1">
        <w:rPr>
          <w:rFonts w:ascii="Calibri" w:hAnsi="Calibri" w:cs="Calibri"/>
          <w:color w:val="0070C0"/>
        </w:rPr>
        <w:t>) </w:t>
      </w:r>
    </w:p>
    <w:p w14:paraId="211B2AAB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0070C0"/>
        </w:rPr>
      </w:pPr>
      <w:r w:rsidRPr="000556F1">
        <w:rPr>
          <w:rFonts w:ascii="Calibri" w:hAnsi="Calibri" w:cs="Calibri"/>
          <w:color w:val="0070C0"/>
        </w:rPr>
        <w:lastRenderedPageBreak/>
        <w:t>plot(</w:t>
      </w:r>
      <w:proofErr w:type="spellStart"/>
      <w:r w:rsidRPr="000556F1">
        <w:rPr>
          <w:rFonts w:ascii="Calibri" w:hAnsi="Calibri" w:cs="Calibri"/>
          <w:color w:val="0070C0"/>
        </w:rPr>
        <w:t>lm.sig_mod_vif_model</w:t>
      </w:r>
      <w:proofErr w:type="spellEnd"/>
      <w:r w:rsidRPr="000556F1">
        <w:rPr>
          <w:rFonts w:ascii="Calibri" w:hAnsi="Calibri" w:cs="Calibri"/>
          <w:color w:val="0070C0"/>
        </w:rPr>
        <w:t>) </w:t>
      </w:r>
    </w:p>
    <w:p w14:paraId="2A409C7E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6C7104F1" w14:textId="17255B33" w:rsidR="005848D2" w:rsidRPr="000556F1" w:rsidRDefault="00EE10BA" w:rsidP="00EE10BA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O</w:t>
      </w:r>
      <w:r w:rsidR="005848D2" w:rsidRPr="000556F1">
        <w:rPr>
          <w:rFonts w:ascii="Calibri" w:hAnsi="Calibri" w:cs="Calibri"/>
          <w:color w:val="auto"/>
        </w:rPr>
        <w:t xml:space="preserve">ur model produced a residual plot with a pattern, which means our data is not linear, so the linear model may not be </w:t>
      </w:r>
      <w:r w:rsidR="00C9333E">
        <w:rPr>
          <w:rFonts w:ascii="Calibri" w:hAnsi="Calibri" w:cs="Calibri"/>
          <w:color w:val="auto"/>
        </w:rPr>
        <w:t>the</w:t>
      </w:r>
      <w:r w:rsidR="005848D2" w:rsidRPr="000556F1">
        <w:rPr>
          <w:rFonts w:ascii="Calibri" w:hAnsi="Calibri" w:cs="Calibri"/>
          <w:color w:val="auto"/>
        </w:rPr>
        <w:t xml:space="preserve"> right fit for this analysis</w:t>
      </w:r>
      <w:r w:rsidRPr="000556F1">
        <w:rPr>
          <w:rFonts w:ascii="Calibri" w:hAnsi="Calibri" w:cs="Calibri"/>
          <w:color w:val="auto"/>
        </w:rPr>
        <w:t>.</w:t>
      </w:r>
      <w:r w:rsidR="005848D2" w:rsidRPr="000556F1">
        <w:rPr>
          <w:rFonts w:ascii="Calibri" w:hAnsi="Calibri" w:cs="Calibri"/>
          <w:color w:val="auto"/>
        </w:rPr>
        <w:t> </w:t>
      </w:r>
    </w:p>
    <w:p w14:paraId="46D7823E" w14:textId="77777777" w:rsidR="005848D2" w:rsidRPr="000556F1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54AC658E" w14:textId="78145EC0" w:rsidR="005848D2" w:rsidRDefault="005848D2" w:rsidP="005848D2">
      <w:pPr>
        <w:ind w:firstLine="360"/>
        <w:jc w:val="both"/>
        <w:rPr>
          <w:rFonts w:ascii="Calibri" w:hAnsi="Calibri" w:cs="Calibri"/>
          <w:color w:val="auto"/>
        </w:rPr>
      </w:pPr>
      <w:r>
        <w:rPr>
          <w:noProof/>
        </w:rPr>
        <w:drawing>
          <wp:inline distT="0" distB="0" distL="0" distR="0" wp14:anchorId="36C95E8C" wp14:editId="446E05C2">
            <wp:extent cx="4519748" cy="28227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748" cy="28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F1">
        <w:rPr>
          <w:rFonts w:ascii="Calibri" w:hAnsi="Calibri" w:cs="Calibri"/>
          <w:color w:val="auto"/>
        </w:rPr>
        <w:t> </w:t>
      </w:r>
    </w:p>
    <w:p w14:paraId="4083F46B" w14:textId="19669D48" w:rsidR="000F39C2" w:rsidRDefault="000F39C2" w:rsidP="000F39C2">
      <w:p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>Next, we ran a classification model:</w:t>
      </w:r>
    </w:p>
    <w:p w14:paraId="48D99583" w14:textId="53F78F79" w:rsidR="000F39C2" w:rsidRDefault="00F53B6F" w:rsidP="000F39C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We</w:t>
      </w:r>
      <w:r w:rsidR="000F39C2">
        <w:rPr>
          <w:rStyle w:val="normaltextrun"/>
          <w:rFonts w:ascii="Calibri" w:hAnsi="Calibri" w:cs="Calibri"/>
        </w:rPr>
        <w:t xml:space="preserve"> grou</w:t>
      </w:r>
      <w:r w:rsidR="00C9333E">
        <w:rPr>
          <w:rStyle w:val="normaltextrun"/>
          <w:rFonts w:ascii="Calibri" w:hAnsi="Calibri" w:cs="Calibri"/>
        </w:rPr>
        <w:t xml:space="preserve">ped </w:t>
      </w:r>
      <w:r w:rsidR="0087180B">
        <w:rPr>
          <w:rStyle w:val="normaltextrun"/>
          <w:rFonts w:ascii="Calibri" w:hAnsi="Calibri" w:cs="Calibri"/>
        </w:rPr>
        <w:t xml:space="preserve">Satisfaction </w:t>
      </w:r>
      <w:r w:rsidR="000F39C2">
        <w:rPr>
          <w:rStyle w:val="normaltextrun"/>
          <w:rFonts w:ascii="Calibri" w:hAnsi="Calibri" w:cs="Calibri"/>
        </w:rPr>
        <w:t xml:space="preserve">above </w:t>
      </w:r>
      <w:r w:rsidR="00C9333E">
        <w:rPr>
          <w:rStyle w:val="normaltextrun"/>
          <w:rFonts w:ascii="Calibri" w:hAnsi="Calibri" w:cs="Calibri"/>
        </w:rPr>
        <w:t>three</w:t>
      </w:r>
      <w:r w:rsidR="000F39C2">
        <w:rPr>
          <w:rStyle w:val="normaltextrun"/>
          <w:rFonts w:ascii="Calibri" w:hAnsi="Calibri" w:cs="Calibri"/>
        </w:rPr>
        <w:t xml:space="preserve"> as good and below </w:t>
      </w:r>
      <w:r w:rsidR="00C9333E">
        <w:rPr>
          <w:rStyle w:val="normaltextrun"/>
          <w:rFonts w:ascii="Calibri" w:hAnsi="Calibri" w:cs="Calibri"/>
        </w:rPr>
        <w:t>three</w:t>
      </w:r>
      <w:r w:rsidR="000F39C2">
        <w:rPr>
          <w:rStyle w:val="normaltextrun"/>
          <w:rFonts w:ascii="Calibri" w:hAnsi="Calibri" w:cs="Calibri"/>
        </w:rPr>
        <w:t xml:space="preserve"> as bad and train our model to classify this binary option</w:t>
      </w:r>
      <w:r>
        <w:rPr>
          <w:rStyle w:val="normaltextrun"/>
          <w:rFonts w:ascii="Calibri" w:hAnsi="Calibri" w:cs="Calibri"/>
        </w:rPr>
        <w:t xml:space="preserve"> for our classification model</w:t>
      </w:r>
      <w:r w:rsidR="000F39C2">
        <w:rPr>
          <w:rStyle w:val="normaltextrun"/>
          <w:rFonts w:ascii="Calibri" w:hAnsi="Calibri" w:cs="Calibri"/>
        </w:rPr>
        <w:t>.</w:t>
      </w:r>
      <w:r w:rsidR="000F39C2">
        <w:rPr>
          <w:rStyle w:val="eop"/>
          <w:rFonts w:ascii="Calibri" w:hAnsi="Calibri" w:cs="Calibri"/>
        </w:rPr>
        <w:t> </w:t>
      </w:r>
    </w:p>
    <w:p w14:paraId="5E49A21F" w14:textId="6B83DD3F" w:rsidR="000F39C2" w:rsidRDefault="000F39C2" w:rsidP="00B20A65">
      <w:pPr>
        <w:pStyle w:val="paragraph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We split our data 2:1 for train and test and </w:t>
      </w:r>
      <w:r>
        <w:rPr>
          <w:rStyle w:val="eop"/>
          <w:rFonts w:ascii="Calibri" w:hAnsi="Calibri" w:cs="Calibri"/>
        </w:rPr>
        <w:t> </w:t>
      </w:r>
    </w:p>
    <w:p w14:paraId="1B235F62" w14:textId="2E01B595" w:rsidR="001F2F22" w:rsidRDefault="000F39C2" w:rsidP="00B20A65">
      <w:pPr>
        <w:pStyle w:val="paragraph"/>
        <w:numPr>
          <w:ilvl w:val="1"/>
          <w:numId w:val="17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We got an accuracy of 53.64 percent with </w:t>
      </w:r>
      <w:r w:rsidR="00C9333E"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</w:rPr>
        <w:t>below confusion matrix</w:t>
      </w:r>
      <w:r>
        <w:rPr>
          <w:rStyle w:val="eop"/>
          <w:rFonts w:ascii="Calibri" w:hAnsi="Calibri" w:cs="Calibri"/>
        </w:rPr>
        <w:t> </w:t>
      </w:r>
    </w:p>
    <w:p w14:paraId="3002342C" w14:textId="2C79D0C1" w:rsidR="001F2F22" w:rsidRDefault="001F2F22" w:rsidP="00B20A65">
      <w:pPr>
        <w:pStyle w:val="paragraph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AB88101" wp14:editId="02839DE2">
            <wp:extent cx="1683156" cy="379141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156" cy="3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5979" w14:textId="2D6BB50C" w:rsid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80D5E23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9C9C1AD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#SVM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C17EF86" w14:textId="4AF90CED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 xml:space="preserve">#Above 3 is good, and below is </w:t>
      </w:r>
      <w:proofErr w:type="spellStart"/>
      <w:r w:rsidR="00386D8B">
        <w:rPr>
          <w:rStyle w:val="normaltextrun"/>
          <w:rFonts w:ascii="Calibri" w:hAnsi="Calibri" w:cs="Calibri"/>
          <w:color w:val="0070C0"/>
        </w:rPr>
        <w:t>Satisfaction</w:t>
      </w:r>
      <w:r w:rsidRPr="001F2F22">
        <w:rPr>
          <w:rStyle w:val="normaltextrun"/>
          <w:rFonts w:ascii="Calibri" w:hAnsi="Calibri" w:cs="Calibri"/>
          <w:color w:val="0070C0"/>
        </w:rPr>
        <w:t>tion</w:t>
      </w:r>
      <w:proofErr w:type="spellEnd"/>
      <w:r w:rsidRPr="001F2F22">
        <w:rPr>
          <w:rStyle w:val="eop"/>
          <w:rFonts w:ascii="Calibri" w:hAnsi="Calibri" w:cs="Calibri"/>
          <w:color w:val="0070C0"/>
        </w:rPr>
        <w:t> </w:t>
      </w:r>
    </w:p>
    <w:p w14:paraId="3D4CD42D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7749CC9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randIndex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 &lt;- sample(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1:nrow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surveyDataRaw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FAFAE13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cutpoint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 floor(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nrow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surveyDataRaw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)*2/3)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1B5EDAF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B6C4A28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465DCD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svm_numerical_columns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 &lt;-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numeric_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!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numeric_columns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 %in% c("Flight_date","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ageOfFirstflight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")]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2D5E4C5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lastRenderedPageBreak/>
        <w:t>svm_categorical_columns &lt;- categorical_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columns[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!categorical_columns %in% c("path","Orgin_City","Destination_City","Origin_State","Destination_State","Day_of_Month","Month_of_Year","Flight_Date")]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2B62A0B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1779E9E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svmData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surveyDataRaw</w:t>
      </w:r>
      <w:proofErr w:type="spellEnd"/>
      <w:proofErr w:type="gramStart"/>
      <w:r w:rsidRPr="001F2F22">
        <w:rPr>
          <w:rStyle w:val="normaltextrun"/>
          <w:rFonts w:ascii="Calibri" w:hAnsi="Calibri" w:cs="Calibri"/>
          <w:color w:val="0070C0"/>
        </w:rPr>
        <w:t>[,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svm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_numerical_columns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]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50CFD33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svmData$Satisfaction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ifelse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svmData$Satisfaction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&gt;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3,TRUE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,FALSE)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E5A5348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#svmData$Satisfaction&lt;-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as.factor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(ifelse(svmData$Satisfaction&gt;3,1,0))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A39F57A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#svmData&lt;-convertToFactors(svmData)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C8B412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gramStart"/>
      <w:r w:rsidRPr="001F2F22">
        <w:rPr>
          <w:rStyle w:val="normaltextrun"/>
          <w:rFonts w:ascii="Calibri" w:hAnsi="Calibri" w:cs="Calibri"/>
          <w:color w:val="0070C0"/>
        </w:rPr>
        <w:t>for(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c in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categorical_columns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){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54E79D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if(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c %in%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svm_categorical_columns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){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EA4E154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 binary&lt;-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to.dummy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surveyDataRaw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[[c]],c)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6654483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svmData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cbind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svmData,binary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60205C5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 }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6A42889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}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2B40508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F31E80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svm_trainData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svmData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[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randIndex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[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1:cutpoint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],]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89E885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svm_testData &lt;- svmData[randIndex[(cutpoint+1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):nrow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(svmDataMatrix)],]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4E155EF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3AA93FB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svm_trainDataMatrix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as.matrix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svm_trainData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1FBDC14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svm_testDataMatrix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as.matrix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svm_testData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636A13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8D38C6D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#svm_sig_cols_vif&lt;-c("Airline_Status","Gender","Age","No_of_Flights_p.a.","Eating_and_Drinking_at_Airport","Class","Scheduled_Departure_Hour","Flight_time_in_minutes")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6BF3374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#svm_mod_cols_vif&lt;-c("Airline_Status*Type_of_Travel","Airline_Status*Arrival_Delay_greater_5_Mins","Age*No._of_other_Loyalty_Cards","Departure_Delay_in_Minutes*Flight_time_in_minutes","Age*Percent_of_Flight_with_other_Airlines")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025944D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CB7196C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757411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svm_formula_sig_mod_vif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paste(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"Satisfaction", paste(c(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numeric_columns,svm_categorical_columns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), collapse=" + "),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sep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=" ~ ")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967F455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4151B78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set.seed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(2732)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8CBCC7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svm.model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&lt;-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ksvm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(formula = Satisfaction ~.,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svm_trainDataMatrix,kernel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 = "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rbfdot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",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kpar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="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automatic",C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=0.1,cross=2,prob.model=TRUE)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D6F030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#svm.sig_mod_vif_model&lt;- 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ksvm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formula =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svm_formula_sig_mod_vif,svmData,kernel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 = "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stringdot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",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kpar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=list(length = 4, lambda = 0.5),C=0.1,cross=2,prob.model=TRUE)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6D35C83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summary(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svm.model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590DFF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plot.svm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svm.model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,svm_testData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1EBC59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svm_testData$predicted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&lt;-predict(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svm.model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,svm_testDataMatrix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D071B2C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table(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svm_testData$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Satisfaction,svm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_testData$predicted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4AA5C79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lastRenderedPageBreak/>
        <w:t> </w:t>
      </w:r>
    </w:p>
    <w:p w14:paraId="56AA609A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percent_svm&lt;-sum(ifelse(svm_testData$predicted==svm_testData$Satisfaction,1,0))/length(svm_testData$predicted)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148DB3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percent_svm</w:t>
      </w:r>
      <w:proofErr w:type="spellEnd"/>
      <w:r w:rsidRPr="001F2F22">
        <w:rPr>
          <w:rStyle w:val="eop"/>
          <w:rFonts w:ascii="Calibri" w:hAnsi="Calibri" w:cs="Calibri"/>
          <w:color w:val="0070C0"/>
        </w:rPr>
        <w:t> </w:t>
      </w:r>
    </w:p>
    <w:p w14:paraId="4F1704EE" w14:textId="61DF4AEF" w:rsidR="000F39C2" w:rsidRDefault="000F39C2" w:rsidP="000F39C2">
      <w:pPr>
        <w:pStyle w:val="paragraph"/>
        <w:spacing w:before="0" w:beforeAutospacing="0" w:after="0" w:afterAutospacing="0"/>
        <w:ind w:firstLine="60"/>
        <w:textAlignment w:val="baseline"/>
        <w:rPr>
          <w:rFonts w:ascii="Segoe UI" w:hAnsi="Segoe UI" w:cs="Segoe UI"/>
          <w:sz w:val="18"/>
          <w:szCs w:val="18"/>
        </w:rPr>
      </w:pPr>
    </w:p>
    <w:p w14:paraId="10AC8729" w14:textId="193878F4" w:rsidR="000F39C2" w:rsidRDefault="001F2F22" w:rsidP="001F2F22">
      <w:p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>After we ran that code</w:t>
      </w:r>
      <w:r w:rsidR="00C9333E">
        <w:rPr>
          <w:rFonts w:ascii="Calibri" w:hAnsi="Calibri" w:cs="Calibri"/>
          <w:color w:val="auto"/>
        </w:rPr>
        <w:t>,</w:t>
      </w:r>
      <w:r>
        <w:rPr>
          <w:rFonts w:ascii="Calibri" w:hAnsi="Calibri" w:cs="Calibri"/>
          <w:color w:val="auto"/>
        </w:rPr>
        <w:t xml:space="preserve"> we went back and compared </w:t>
      </w:r>
      <w:r w:rsidR="00C9333E">
        <w:rPr>
          <w:rFonts w:ascii="Calibri" w:hAnsi="Calibri" w:cs="Calibri"/>
          <w:color w:val="auto"/>
        </w:rPr>
        <w:t xml:space="preserve">it </w:t>
      </w:r>
      <w:r>
        <w:rPr>
          <w:rFonts w:ascii="Calibri" w:hAnsi="Calibri" w:cs="Calibri"/>
          <w:color w:val="auto"/>
        </w:rPr>
        <w:t>against our linear model.</w:t>
      </w:r>
    </w:p>
    <w:p w14:paraId="0CDE098B" w14:textId="1762A8C9" w:rsidR="001F2F22" w:rsidRDefault="001F2F22" w:rsidP="00B20A65">
      <w:pPr>
        <w:pStyle w:val="ListParagraph"/>
        <w:numPr>
          <w:ilvl w:val="0"/>
          <w:numId w:val="18"/>
        </w:num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>That gave an accuracy of 57.69%</w:t>
      </w:r>
    </w:p>
    <w:p w14:paraId="2F20FA86" w14:textId="44252EC9" w:rsidR="001F2F22" w:rsidRDefault="001F2F22" w:rsidP="00B20A65">
      <w:pPr>
        <w:pStyle w:val="ListParagraph"/>
        <w:numPr>
          <w:ilvl w:val="0"/>
          <w:numId w:val="18"/>
        </w:num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We have a better prediction in </w:t>
      </w:r>
      <w:r w:rsidR="00FA7CE6">
        <w:rPr>
          <w:rFonts w:ascii="Calibri" w:hAnsi="Calibri" w:cs="Calibri"/>
          <w:color w:val="auto"/>
        </w:rPr>
        <w:t xml:space="preserve">the </w:t>
      </w:r>
      <w:r>
        <w:rPr>
          <w:rFonts w:ascii="Calibri" w:hAnsi="Calibri" w:cs="Calibri"/>
          <w:color w:val="auto"/>
        </w:rPr>
        <w:t xml:space="preserve">Linear Model. </w:t>
      </w:r>
    </w:p>
    <w:p w14:paraId="733C5191" w14:textId="217BC123" w:rsidR="001F2F22" w:rsidRDefault="001F2F22" w:rsidP="001F2F22">
      <w:p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>We then ran a logit model, which gave a 34% accuracy model.</w:t>
      </w:r>
    </w:p>
    <w:p w14:paraId="72EE9BBE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#Try a Logit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6D9BA5D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9CF62D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logit_trainData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lm_trainData</w:t>
      </w:r>
      <w:proofErr w:type="spellEnd"/>
      <w:r w:rsidRPr="001F2F22">
        <w:rPr>
          <w:rStyle w:val="eop"/>
          <w:rFonts w:ascii="Calibri" w:hAnsi="Calibri" w:cs="Calibri"/>
          <w:color w:val="0070C0"/>
        </w:rPr>
        <w:t> </w:t>
      </w:r>
    </w:p>
    <w:p w14:paraId="140ECE6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logit_testData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lm_testData</w:t>
      </w:r>
      <w:proofErr w:type="spellEnd"/>
      <w:r w:rsidRPr="001F2F22">
        <w:rPr>
          <w:rStyle w:val="eop"/>
          <w:rFonts w:ascii="Calibri" w:hAnsi="Calibri" w:cs="Calibri"/>
          <w:color w:val="0070C0"/>
        </w:rPr>
        <w:t> </w:t>
      </w:r>
    </w:p>
    <w:p w14:paraId="1710530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logit_trainData$Satisfaction&lt;-ifelse(logit_trainData$Satisfaction&gt;3,1,0)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84D1930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logit_testData$Satisfaction&lt;-ifelse(logit_testData$Satisfaction&gt;3,1,0)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0CC3FBE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logit.model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glm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(formula =formula_sig_mod_vif,data=logit_trainData,family=binomial(logit))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6B65F25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summary(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model.logit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D6D09D8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logit_testData$predicted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&lt;-predict(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logit.model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,logit_testData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B1FA9E4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logit_percent&lt;-sum(ifelse(round(logit_testData$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predicted)=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=logit_testData$Satisfaction,1,0))/length(logit_testData$predicted)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8C5649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logit_percent</w:t>
      </w:r>
      <w:proofErr w:type="spellEnd"/>
      <w:r w:rsidRPr="001F2F22">
        <w:rPr>
          <w:rStyle w:val="eop"/>
          <w:rFonts w:ascii="Calibri" w:hAnsi="Calibri" w:cs="Calibri"/>
          <w:color w:val="0070C0"/>
        </w:rPr>
        <w:t> </w:t>
      </w:r>
    </w:p>
    <w:p w14:paraId="77B01F96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table(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lm_testData$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Satisfaction,round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lm_testData$predicted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AB8A29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841963A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72D0B15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#Linear model for whole data set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60F009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#Whole data set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8958FA5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surveyDataFull&lt;- 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readxl::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read_excel("~/Downloads/FinalProjectMaterial_2_2/Satisfaction Survey(2).xlsx",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col_types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 = "guess" 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CB48608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surveyDataFull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cleanData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surveyDataFull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486B9A0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Overall LM Model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F8BE4FF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lm_fulldata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 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lm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formula = Satisfaction ~.,data=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surveyDataFull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4DCFB7B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lm_coeff_full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&lt;-summary(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lm_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fulldata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)$</w:t>
      </w:r>
      <w:proofErr w:type="spellStart"/>
      <w:proofErr w:type="gramEnd"/>
      <w:r w:rsidRPr="001F2F22">
        <w:rPr>
          <w:rStyle w:val="normaltextrun"/>
          <w:rFonts w:ascii="Calibri" w:hAnsi="Calibri" w:cs="Calibri"/>
          <w:color w:val="0070C0"/>
        </w:rPr>
        <w:t>coeff</w:t>
      </w:r>
      <w:proofErr w:type="spellEnd"/>
      <w:r w:rsidRPr="001F2F22">
        <w:rPr>
          <w:rStyle w:val="eop"/>
          <w:rFonts w:ascii="Calibri" w:hAnsi="Calibri" w:cs="Calibri"/>
          <w:color w:val="0070C0"/>
        </w:rPr>
        <w:t> </w:t>
      </w:r>
    </w:p>
    <w:p w14:paraId="7CA86649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lm_sig_full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lm_coeff_full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[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lm_coeff_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full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,4] &lt; 0.05,]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368FF18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lm_sig_full</w:t>
      </w:r>
      <w:proofErr w:type="spellEnd"/>
      <w:r w:rsidRPr="001F2F22">
        <w:rPr>
          <w:rStyle w:val="eop"/>
          <w:rFonts w:ascii="Calibri" w:hAnsi="Calibri" w:cs="Calibri"/>
          <w:color w:val="0070C0"/>
        </w:rPr>
        <w:t> </w:t>
      </w:r>
    </w:p>
    <w:p w14:paraId="4E0F303B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summary(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lm_fulldata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</w:p>
    <w:p w14:paraId="23AD2BF7" w14:textId="598EF915" w:rsidR="001F2F22" w:rsidRDefault="001F2F22" w:rsidP="001F2F22">
      <w:pPr>
        <w:jc w:val="both"/>
        <w:rPr>
          <w:rFonts w:ascii="Calibri" w:hAnsi="Calibri" w:cs="Calibri"/>
          <w:color w:val="auto"/>
        </w:rPr>
      </w:pPr>
    </w:p>
    <w:p w14:paraId="5CF68A32" w14:textId="64BA8996" w:rsidR="001F2F22" w:rsidRDefault="001F2F22" w:rsidP="001F2F22">
      <w:pPr>
        <w:jc w:val="both"/>
        <w:rPr>
          <w:rFonts w:ascii="Calibri" w:hAnsi="Calibri" w:cs="Calibri"/>
          <w:color w:val="auto"/>
        </w:rPr>
      </w:pPr>
      <w:r>
        <w:rPr>
          <w:noProof/>
        </w:rPr>
        <w:lastRenderedPageBreak/>
        <w:drawing>
          <wp:inline distT="0" distB="0" distL="0" distR="0" wp14:anchorId="7C1767F8" wp14:editId="28CDADA0">
            <wp:extent cx="3707780" cy="3292371"/>
            <wp:effectExtent l="0" t="0" r="698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80" cy="32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2D43" w14:textId="6AA6F83E" w:rsidR="001F2F22" w:rsidRDefault="001F2F22" w:rsidP="001F2F22">
      <w:pPr>
        <w:jc w:val="both"/>
        <w:rPr>
          <w:rFonts w:ascii="Calibri" w:hAnsi="Calibri" w:cs="Calibri"/>
          <w:color w:val="auto"/>
        </w:rPr>
      </w:pPr>
    </w:p>
    <w:p w14:paraId="09A49D42" w14:textId="0F88E715" w:rsidR="001F2F22" w:rsidRPr="000011AD" w:rsidRDefault="001F2F22" w:rsidP="001F2F22">
      <w:pPr>
        <w:jc w:val="both"/>
        <w:rPr>
          <w:rFonts w:ascii="Calibri" w:hAnsi="Calibri" w:cs="Calibri"/>
          <w:color w:val="FF0000"/>
          <w:sz w:val="32"/>
          <w:szCs w:val="32"/>
        </w:rPr>
      </w:pPr>
      <w:r w:rsidRPr="000011AD">
        <w:rPr>
          <w:rFonts w:ascii="Calibri" w:hAnsi="Calibri" w:cs="Calibri"/>
          <w:color w:val="FF0000"/>
          <w:sz w:val="32"/>
          <w:szCs w:val="32"/>
        </w:rPr>
        <w:t>Association Rules</w:t>
      </w:r>
      <w:r w:rsidRPr="000011AD"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0B31AC72" w14:textId="61809BAD" w:rsidR="001F2F22" w:rsidRPr="00983CF4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983CF4">
        <w:rPr>
          <w:rStyle w:val="normaltextrun"/>
          <w:rFonts w:ascii="Calibri" w:hAnsi="Calibri" w:cs="Calibri"/>
          <w:sz w:val="22"/>
          <w:szCs w:val="22"/>
        </w:rPr>
        <w:t>We removed redundant columns from the data set and ran our </w:t>
      </w:r>
      <w:proofErr w:type="spellStart"/>
      <w:r w:rsidRPr="00983CF4">
        <w:rPr>
          <w:rStyle w:val="normaltextrun"/>
          <w:rFonts w:ascii="Calibri" w:hAnsi="Calibri" w:cs="Calibri"/>
          <w:sz w:val="22"/>
          <w:szCs w:val="22"/>
        </w:rPr>
        <w:t>apriori</w:t>
      </w:r>
      <w:proofErr w:type="spellEnd"/>
      <w:r w:rsidRPr="00983CF4">
        <w:rPr>
          <w:rStyle w:val="normaltextrun"/>
          <w:rFonts w:ascii="Calibri" w:hAnsi="Calibri" w:cs="Calibri"/>
          <w:sz w:val="22"/>
          <w:szCs w:val="22"/>
        </w:rPr>
        <w:t> </w:t>
      </w:r>
      <w:proofErr w:type="gramStart"/>
      <w:r w:rsidRPr="00983CF4">
        <w:rPr>
          <w:rStyle w:val="normaltextrun"/>
          <w:rFonts w:ascii="Calibri" w:hAnsi="Calibri" w:cs="Calibri"/>
          <w:sz w:val="22"/>
          <w:szCs w:val="22"/>
        </w:rPr>
        <w:t>rules</w:t>
      </w:r>
      <w:r w:rsidR="00FA7CE6">
        <w:rPr>
          <w:rStyle w:val="normaltextrun"/>
          <w:rFonts w:ascii="Calibri" w:hAnsi="Calibri" w:cs="Calibri"/>
          <w:sz w:val="22"/>
          <w:szCs w:val="22"/>
        </w:rPr>
        <w:t>,</w:t>
      </w:r>
      <w:r w:rsidRPr="00983CF4">
        <w:rPr>
          <w:rStyle w:val="normaltextrun"/>
          <w:rFonts w:ascii="Calibri" w:hAnsi="Calibri" w:cs="Calibri"/>
          <w:sz w:val="22"/>
          <w:szCs w:val="22"/>
        </w:rPr>
        <w:t xml:space="preserve"> and</w:t>
      </w:r>
      <w:proofErr w:type="gramEnd"/>
      <w:r w:rsidRPr="00983CF4">
        <w:rPr>
          <w:rStyle w:val="normaltextrun"/>
          <w:rFonts w:ascii="Calibri" w:hAnsi="Calibri" w:cs="Calibri"/>
          <w:sz w:val="22"/>
          <w:szCs w:val="22"/>
        </w:rPr>
        <w:t xml:space="preserve"> picked our only rules with a lift of above 2.5.</w:t>
      </w:r>
      <w:r w:rsidRPr="00983CF4">
        <w:rPr>
          <w:rStyle w:val="eop"/>
          <w:rFonts w:ascii="Calibri" w:hAnsi="Calibri" w:cs="Calibri"/>
          <w:sz w:val="22"/>
          <w:szCs w:val="22"/>
        </w:rPr>
        <w:t> </w:t>
      </w:r>
    </w:p>
    <w:p w14:paraId="0BB13F20" w14:textId="77777777" w:rsid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29CF5A76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#Association Rules result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2CE1E50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86D947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arules_columns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colnames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surveyDataRaw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EE4816C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#remove redundant columns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F460C49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arules_columns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arules_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!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arules_columns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 %in% c("ageOfFirstflight","Flight_Distance","departure_delay_gt_5","arrival_delay_gt_5","Arrival_Delay_greater_5_Mins","path","Origin_State","Destination_State")]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D5236B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arulesData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surveyDataRaw</w:t>
      </w:r>
      <w:proofErr w:type="spellEnd"/>
      <w:proofErr w:type="gramStart"/>
      <w:r w:rsidRPr="001F2F22">
        <w:rPr>
          <w:rStyle w:val="normaltextrun"/>
          <w:rFonts w:ascii="Calibri" w:hAnsi="Calibri" w:cs="Calibri"/>
          <w:color w:val="0070C0"/>
        </w:rPr>
        <w:t>[,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arules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_columns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]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6090CE6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arulesTransactions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as(</w:t>
      </w:r>
      <w:proofErr w:type="spellStart"/>
      <w:proofErr w:type="gramEnd"/>
      <w:r w:rsidRPr="001F2F22">
        <w:rPr>
          <w:rStyle w:val="normaltextrun"/>
          <w:rFonts w:ascii="Calibri" w:hAnsi="Calibri" w:cs="Calibri"/>
          <w:color w:val="0070C0"/>
        </w:rPr>
        <w:t>arulesData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, "transactions")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440C34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390279A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itemFrequencyPlot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arulesTransactions,support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=0.5)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C4C0A40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C3201C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arules.model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&lt;-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apriori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arulesTransactions,parameter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 = list(support=0.1,confidence=0.7))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57B28E8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0DCF830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summary(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arules.model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82A343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#inspect(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arules.model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621CF3D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A1825E8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#plot(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arules.model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B7331D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lastRenderedPageBreak/>
        <w:t> </w:t>
      </w:r>
    </w:p>
    <w:p w14:paraId="5D4ACE34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 w:rsidRPr="001F2F22">
        <w:rPr>
          <w:rStyle w:val="normaltextrun"/>
          <w:rFonts w:ascii="Calibri" w:hAnsi="Calibri" w:cs="Calibri"/>
          <w:color w:val="0070C0"/>
        </w:rPr>
        <w:t>goodrules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 &lt;- </w:t>
      </w:r>
      <w:proofErr w:type="spellStart"/>
      <w:proofErr w:type="gramStart"/>
      <w:r w:rsidRPr="001F2F22">
        <w:rPr>
          <w:rStyle w:val="normaltextrun"/>
          <w:rFonts w:ascii="Calibri" w:hAnsi="Calibri" w:cs="Calibri"/>
          <w:color w:val="0070C0"/>
        </w:rPr>
        <w:t>arules.model</w:t>
      </w:r>
      <w:proofErr w:type="spellEnd"/>
      <w:proofErr w:type="gramEnd"/>
      <w:r w:rsidRPr="001F2F22">
        <w:rPr>
          <w:rStyle w:val="normaltextrun"/>
          <w:rFonts w:ascii="Calibri" w:hAnsi="Calibri" w:cs="Calibri"/>
          <w:color w:val="0070C0"/>
        </w:rPr>
        <w:t>[quality(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arules.model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)$lift &gt; 2.5]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9D59256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15BA0DE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plot(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goodrules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337444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A426920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inspect(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goodrules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)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0C7BF9B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A0E3BA8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F136529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61CC60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lhs                                   rhs                                support 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confidence  coverage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 lift count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8E5BA89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[1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]  {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Satisfaction=[1,3),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031D1E4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No._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of_other_Loyalty_Cards</w:t>
      </w:r>
      <w:proofErr w:type="spellEnd"/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0,1)}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0.1039992  0.8170632 0.1272841 2.610949   996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24DF38A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[2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]  {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Satisfaction=[1,3),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384DB90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Gender=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Female}   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            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0.1007622  0.8326143 0.1210191 2.660643   965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AE7E266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[3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]  {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Satisfaction=[1,3),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CE5610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Airline_Status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Blue}   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      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0.1367860  0.7924985 0.1726010 2.532452  1310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6C7709A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[4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]  {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Satisfaction=[1,3),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C37ACD9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Price_Sensitivity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1,4],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EEEBFB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No._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of_other_Loyalty_Cards</w:t>
      </w:r>
      <w:proofErr w:type="spellEnd"/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0,1)}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0.1006578  0.8155668 0.1234207 2.606167   964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83CF8B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[5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]  {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Satisfaction=[1,3),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61E5149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No._of_other_Loyalty_Cards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0,1),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42117F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Flight_cancelled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No}   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      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0.1017020  0.8157454 0.1246737 2.606738   974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4A12C49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[6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]  {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Satisfaction=[1,3),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62C9FEB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Airline_Status=Blue,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08FFEB7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Class=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Eco}   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                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0.1124569  0.7965976 0.1411716 2.545551  1077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CF8053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[7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]  {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Satisfaction=[1,3),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1EC436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Airline_Status=Blue,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FE1AF83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Price_Sensitivity</w:t>
      </w:r>
      <w:proofErr w:type="spellEnd"/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1,4]}         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0.1317740  0.7927136 0.1662316 2.533139  1262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017152D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[8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]  {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Satisfaction=[1,3),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09417FF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Airline_Status=Blue,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C69516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Flight_cancelled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No}   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      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0.1339668  0.7914867 0.1692597 2.529219  1283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F64A600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[9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]  {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No_of_Flights_p.a.=[25,96],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3410FB6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Travel,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2049E6C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No._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of_other_Loyalty_Cards</w:t>
      </w:r>
      <w:proofErr w:type="spellEnd"/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0,1)} =&gt; {Age=[53,85]}                    0.1135011  0.8917145 0.1272841 2.558403  1087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63E5EE3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lastRenderedPageBreak/>
        <w:t>[10] {Satisfaction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1CB198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Airline_Status=Blue,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79E718E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Price_Sensitivity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1,4],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47752EB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Class=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Eco}   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                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0.1089068  0.7986217 0.1363684 2.552019  1043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0B4BE70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[11] {Satisfaction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0FAA9F3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Airline_Status=Blue,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B56B24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Class=Eco,         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80165DF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Flight_cancelled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No}   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      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0.1099509  0.7959184 0.1381435 2.543380  1053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8ADD1F5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[12] {Satisfaction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F5C9BD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Airline_Status=Blue,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ED26569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Price_Sensitivity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1,4],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88947BC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Flight_cancelled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No}   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      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0.1290592  0.7918001 0.1629947 2.530220  1236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591C1ED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[13] {Price_Sensitivity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1,4],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3C977A4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No_of_Flights_p.a.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25,96],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2FFA08D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Travel,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3BF1020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No._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of_other_Loyalty_Cards</w:t>
      </w:r>
      <w:proofErr w:type="spellEnd"/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0,1)} =&gt; {Age=[53,85]}                    0.1097421  0.8921902 0.1230030 2.559768  1051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3DA595E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[14] {No_of_Flights_p.a.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25,96],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AA33867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Travel,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2B7854F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No._of_other_Loyalty_Cards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0,1),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58202E3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Flight_cancelled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No}   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       =&gt; {Age=[53,85]}                    0.1112039  0.8912134 0.1247781 2.556965  1065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47B59A7A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[15] {Satisfaction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1,3),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CF41643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Airline_Status=Blue,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B06B6F2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Price_Sensitivity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1,4],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BA53B0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Class=Eco,              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CD56E13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Flight_cancelled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No}   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       =&gt; {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Travel} 0.1064008  0.7979640 0.1333403 2.549917  1019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22ECD18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[16] {Price_Sensitivity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1,4],   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722E0C6A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No_of_Flights_p.a.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25,96],    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6B9F3471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Type_of_Travel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=Personal Travel,  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55ABCFA8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 w:rsidRPr="001F2F22">
        <w:rPr>
          <w:rStyle w:val="normaltextrun"/>
          <w:rFonts w:ascii="Calibri" w:hAnsi="Calibri" w:cs="Calibri"/>
          <w:color w:val="0070C0"/>
        </w:rPr>
        <w:t>      No._of_other_Loyalty_Cards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=[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0,1),                                                                                  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3B4A3C91" w14:textId="6BA43885" w:rsidR="001F2F22" w:rsidRDefault="001F2F22" w:rsidP="001F2F2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</w:rPr>
      </w:pPr>
      <w:r w:rsidRPr="001F2F22">
        <w:rPr>
          <w:rStyle w:val="normaltextrun"/>
          <w:rFonts w:ascii="Calibri" w:hAnsi="Calibri" w:cs="Calibri"/>
          <w:color w:val="0070C0"/>
        </w:rPr>
        <w:t>      </w:t>
      </w:r>
      <w:proofErr w:type="spellStart"/>
      <w:r w:rsidRPr="001F2F22">
        <w:rPr>
          <w:rStyle w:val="normaltextrun"/>
          <w:rFonts w:ascii="Calibri" w:hAnsi="Calibri" w:cs="Calibri"/>
          <w:color w:val="0070C0"/>
        </w:rPr>
        <w:t>Flight_cancelled</w:t>
      </w:r>
      <w:proofErr w:type="spellEnd"/>
      <w:r w:rsidRPr="001F2F22">
        <w:rPr>
          <w:rStyle w:val="normaltextrun"/>
          <w:rFonts w:ascii="Calibri" w:hAnsi="Calibri" w:cs="Calibri"/>
          <w:color w:val="0070C0"/>
        </w:rPr>
        <w:t>=</w:t>
      </w:r>
      <w:proofErr w:type="gramStart"/>
      <w:r w:rsidRPr="001F2F22">
        <w:rPr>
          <w:rStyle w:val="normaltextrun"/>
          <w:rFonts w:ascii="Calibri" w:hAnsi="Calibri" w:cs="Calibri"/>
          <w:color w:val="0070C0"/>
        </w:rPr>
        <w:t>No}   </w:t>
      </w:r>
      <w:proofErr w:type="gramEnd"/>
      <w:r w:rsidRPr="001F2F22">
        <w:rPr>
          <w:rStyle w:val="normaltextrun"/>
          <w:rFonts w:ascii="Calibri" w:hAnsi="Calibri" w:cs="Calibri"/>
          <w:color w:val="0070C0"/>
        </w:rPr>
        <w:t>           =&gt; {Age=[53,85]}                    0.1075493  0.8917749 0.1206014 2.558576  1030</w:t>
      </w:r>
      <w:r w:rsidRPr="001F2F22">
        <w:rPr>
          <w:rStyle w:val="eop"/>
          <w:rFonts w:ascii="Calibri" w:hAnsi="Calibri" w:cs="Calibri"/>
          <w:color w:val="0070C0"/>
        </w:rPr>
        <w:t> </w:t>
      </w:r>
    </w:p>
    <w:p w14:paraId="16193D01" w14:textId="61461E69" w:rsidR="001F2F22" w:rsidRDefault="001F2F22" w:rsidP="001F2F2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</w:rPr>
      </w:pPr>
    </w:p>
    <w:p w14:paraId="5A09942F" w14:textId="426AB73C" w:rsid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D0CC7B" wp14:editId="1A217E05">
            <wp:extent cx="4276898" cy="322389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9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400F" w14:textId="662AB742" w:rsid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</w:p>
    <w:p w14:paraId="17439504" w14:textId="7EBD06EB" w:rsidR="001F2F22" w:rsidRPr="00983CF4" w:rsidRDefault="001F2F22" w:rsidP="001F2F22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</w:rPr>
      </w:pPr>
      <w:r w:rsidRPr="00983CF4">
        <w:rPr>
          <w:rFonts w:ascii="Calibri" w:eastAsia="Times New Roman" w:hAnsi="Calibri" w:cs="Calibri"/>
          <w:color w:val="auto"/>
        </w:rPr>
        <w:t>We found</w:t>
      </w:r>
      <w:r w:rsidR="00613871" w:rsidRPr="00983CF4">
        <w:rPr>
          <w:rFonts w:ascii="Calibri" w:eastAsia="Times New Roman" w:hAnsi="Calibri" w:cs="Calibri"/>
          <w:color w:val="auto"/>
        </w:rPr>
        <w:t xml:space="preserve"> by running </w:t>
      </w:r>
      <w:r w:rsidRPr="00983CF4">
        <w:rPr>
          <w:rFonts w:ascii="Calibri" w:eastAsia="Times New Roman" w:hAnsi="Calibri" w:cs="Calibri"/>
          <w:color w:val="auto"/>
        </w:rPr>
        <w:t>these rules that:</w:t>
      </w:r>
    </w:p>
    <w:p w14:paraId="6E7B8122" w14:textId="209A6EC1" w:rsidR="001F2F22" w:rsidRDefault="00613871" w:rsidP="001F2F22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</w:rPr>
      </w:pPr>
      <w:r w:rsidRPr="00983CF4">
        <w:rPr>
          <w:rFonts w:ascii="Calibri" w:eastAsia="Times New Roman" w:hAnsi="Calibri" w:cs="Calibri"/>
          <w:color w:val="auto"/>
        </w:rPr>
        <w:t>Age group</w:t>
      </w:r>
      <w:r w:rsidR="001F2F22" w:rsidRPr="00983CF4">
        <w:rPr>
          <w:rFonts w:ascii="Calibri" w:eastAsia="Times New Roman" w:hAnsi="Calibri" w:cs="Calibri"/>
          <w:color w:val="auto"/>
        </w:rPr>
        <w:t xml:space="preserve"> 53- 85 Have lower scores. The blue on the graph represents those that take a </w:t>
      </w:r>
      <w:r w:rsidR="008F03A9">
        <w:rPr>
          <w:rFonts w:ascii="Calibri" w:eastAsia="Times New Roman" w:hAnsi="Calibri" w:cs="Calibri"/>
          <w:color w:val="auto"/>
        </w:rPr>
        <w:t>significant</w:t>
      </w:r>
      <w:r w:rsidR="001F2F22" w:rsidRPr="00983CF4">
        <w:rPr>
          <w:rFonts w:ascii="Calibri" w:eastAsia="Times New Roman" w:hAnsi="Calibri" w:cs="Calibri"/>
          <w:color w:val="auto"/>
        </w:rPr>
        <w:t xml:space="preserve"> number of flights.  </w:t>
      </w:r>
    </w:p>
    <w:p w14:paraId="77AF5632" w14:textId="12A542CC" w:rsidR="00866827" w:rsidRPr="00983CF4" w:rsidRDefault="00866827" w:rsidP="001F2F22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>
        <w:rPr>
          <w:noProof/>
        </w:rPr>
        <w:drawing>
          <wp:inline distT="0" distB="0" distL="0" distR="0" wp14:anchorId="69003492" wp14:editId="6ECFBB70">
            <wp:extent cx="3541222" cy="2728463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22" cy="272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1D4A" w14:textId="77777777" w:rsidR="001F2F22" w:rsidRPr="001F2F22" w:rsidRDefault="001F2F22" w:rsidP="001F2F22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1F2F22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0FC5591D" w14:textId="77777777" w:rsidR="001F2F22" w:rsidRPr="001F2F22" w:rsidRDefault="001F2F22" w:rsidP="001F2F2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8"/>
          <w:szCs w:val="18"/>
        </w:rPr>
      </w:pPr>
    </w:p>
    <w:p w14:paraId="2A026D08" w14:textId="77777777" w:rsidR="001F2F22" w:rsidRDefault="001F2F22" w:rsidP="001F2F2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 </w:t>
      </w:r>
    </w:p>
    <w:p w14:paraId="29E3A5B1" w14:textId="006B0B64" w:rsidR="00376967" w:rsidRDefault="00376967" w:rsidP="001F2F2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Logit Model</w:t>
      </w:r>
    </w:p>
    <w:p w14:paraId="6654F65C" w14:textId="77777777" w:rsidR="00376967" w:rsidRDefault="00376967" w:rsidP="001F2F2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31818D5C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  <w:r w:rsidRPr="00376967">
        <w:rPr>
          <w:rFonts w:ascii="Segoe UI" w:hAnsi="Segoe UI" w:cs="Segoe UI"/>
          <w:sz w:val="18"/>
          <w:szCs w:val="18"/>
        </w:rPr>
        <w:t>#Try a Logit</w:t>
      </w:r>
    </w:p>
    <w:p w14:paraId="5218D644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</w:p>
    <w:p w14:paraId="1DE0D25C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 w:rsidRPr="00376967">
        <w:rPr>
          <w:rFonts w:ascii="Segoe UI" w:hAnsi="Segoe UI" w:cs="Segoe UI"/>
          <w:sz w:val="18"/>
          <w:szCs w:val="18"/>
        </w:rPr>
        <w:t>logit_trainData</w:t>
      </w:r>
      <w:proofErr w:type="spellEnd"/>
      <w:r w:rsidRPr="00376967">
        <w:rPr>
          <w:rFonts w:ascii="Segoe UI" w:hAnsi="Segoe UI" w:cs="Segoe UI"/>
          <w:sz w:val="18"/>
          <w:szCs w:val="18"/>
        </w:rPr>
        <w:t>&lt;-</w:t>
      </w:r>
      <w:proofErr w:type="spellStart"/>
      <w:r w:rsidRPr="00376967">
        <w:rPr>
          <w:rFonts w:ascii="Segoe UI" w:hAnsi="Segoe UI" w:cs="Segoe UI"/>
          <w:sz w:val="18"/>
          <w:szCs w:val="18"/>
        </w:rPr>
        <w:t>lm_trainData</w:t>
      </w:r>
      <w:proofErr w:type="spellEnd"/>
    </w:p>
    <w:p w14:paraId="54F2DD3A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 w:rsidRPr="00376967">
        <w:rPr>
          <w:rFonts w:ascii="Segoe UI" w:hAnsi="Segoe UI" w:cs="Segoe UI"/>
          <w:sz w:val="18"/>
          <w:szCs w:val="18"/>
        </w:rPr>
        <w:t>logit_testData</w:t>
      </w:r>
      <w:proofErr w:type="spellEnd"/>
      <w:r w:rsidRPr="00376967">
        <w:rPr>
          <w:rFonts w:ascii="Segoe UI" w:hAnsi="Segoe UI" w:cs="Segoe UI"/>
          <w:sz w:val="18"/>
          <w:szCs w:val="18"/>
        </w:rPr>
        <w:t>&lt;-</w:t>
      </w:r>
      <w:proofErr w:type="spellStart"/>
      <w:r w:rsidRPr="00376967">
        <w:rPr>
          <w:rFonts w:ascii="Segoe UI" w:hAnsi="Segoe UI" w:cs="Segoe UI"/>
          <w:sz w:val="18"/>
          <w:szCs w:val="18"/>
        </w:rPr>
        <w:t>lm_testData</w:t>
      </w:r>
      <w:proofErr w:type="spellEnd"/>
    </w:p>
    <w:p w14:paraId="041DD0B1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  <w:r w:rsidRPr="00376967">
        <w:rPr>
          <w:rFonts w:ascii="Segoe UI" w:hAnsi="Segoe UI" w:cs="Segoe UI"/>
          <w:sz w:val="18"/>
          <w:szCs w:val="18"/>
        </w:rPr>
        <w:t>logit_trainData$Satisfaction&lt;-ifelse(logit_trainData$Satisfaction&gt;3,1,0)</w:t>
      </w:r>
    </w:p>
    <w:p w14:paraId="06DBC8E2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  <w:r w:rsidRPr="00376967">
        <w:rPr>
          <w:rFonts w:ascii="Segoe UI" w:hAnsi="Segoe UI" w:cs="Segoe UI"/>
          <w:sz w:val="18"/>
          <w:szCs w:val="18"/>
        </w:rPr>
        <w:t>logit_testData$Satisfaction&lt;-ifelse(logit_testData$Satisfaction&gt;3,1,0)</w:t>
      </w:r>
    </w:p>
    <w:p w14:paraId="38B62A84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 w:rsidRPr="00376967">
        <w:rPr>
          <w:rFonts w:ascii="Segoe UI" w:hAnsi="Segoe UI" w:cs="Segoe UI"/>
          <w:sz w:val="18"/>
          <w:szCs w:val="18"/>
        </w:rPr>
        <w:t>logit.model</w:t>
      </w:r>
      <w:proofErr w:type="spellEnd"/>
      <w:proofErr w:type="gramEnd"/>
      <w:r w:rsidRPr="00376967">
        <w:rPr>
          <w:rFonts w:ascii="Segoe UI" w:hAnsi="Segoe UI" w:cs="Segoe UI"/>
          <w:sz w:val="18"/>
          <w:szCs w:val="18"/>
        </w:rPr>
        <w:t>&lt;-</w:t>
      </w:r>
      <w:proofErr w:type="spellStart"/>
      <w:r w:rsidRPr="00376967">
        <w:rPr>
          <w:rFonts w:ascii="Segoe UI" w:hAnsi="Segoe UI" w:cs="Segoe UI"/>
          <w:sz w:val="18"/>
          <w:szCs w:val="18"/>
        </w:rPr>
        <w:t>glm</w:t>
      </w:r>
      <w:proofErr w:type="spellEnd"/>
      <w:r w:rsidRPr="00376967">
        <w:rPr>
          <w:rFonts w:ascii="Segoe UI" w:hAnsi="Segoe UI" w:cs="Segoe UI"/>
          <w:sz w:val="18"/>
          <w:szCs w:val="18"/>
        </w:rPr>
        <w:t>(formula =formula_sig_mod_vif,data=logit_trainData,family=binomial(logit))</w:t>
      </w:r>
    </w:p>
    <w:p w14:paraId="3F89EE6F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  <w:r w:rsidRPr="00376967">
        <w:rPr>
          <w:rFonts w:ascii="Segoe UI" w:hAnsi="Segoe UI" w:cs="Segoe UI"/>
          <w:sz w:val="18"/>
          <w:szCs w:val="18"/>
        </w:rPr>
        <w:t>summary(</w:t>
      </w:r>
      <w:proofErr w:type="spellStart"/>
      <w:proofErr w:type="gramStart"/>
      <w:r w:rsidRPr="00376967">
        <w:rPr>
          <w:rFonts w:ascii="Segoe UI" w:hAnsi="Segoe UI" w:cs="Segoe UI"/>
          <w:sz w:val="18"/>
          <w:szCs w:val="18"/>
        </w:rPr>
        <w:t>logit.model</w:t>
      </w:r>
      <w:proofErr w:type="spellEnd"/>
      <w:proofErr w:type="gramEnd"/>
      <w:r w:rsidRPr="00376967">
        <w:rPr>
          <w:rFonts w:ascii="Segoe UI" w:hAnsi="Segoe UI" w:cs="Segoe UI"/>
          <w:sz w:val="18"/>
          <w:szCs w:val="18"/>
        </w:rPr>
        <w:t>)</w:t>
      </w:r>
    </w:p>
    <w:p w14:paraId="298CE20E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 w:rsidRPr="00376967">
        <w:rPr>
          <w:rFonts w:ascii="Segoe UI" w:hAnsi="Segoe UI" w:cs="Segoe UI"/>
          <w:sz w:val="18"/>
          <w:szCs w:val="18"/>
        </w:rPr>
        <w:t>logit_testData$predicted</w:t>
      </w:r>
      <w:proofErr w:type="spellEnd"/>
      <w:r w:rsidRPr="00376967">
        <w:rPr>
          <w:rFonts w:ascii="Segoe UI" w:hAnsi="Segoe UI" w:cs="Segoe UI"/>
          <w:sz w:val="18"/>
          <w:szCs w:val="18"/>
        </w:rPr>
        <w:t>&lt;-predict(</w:t>
      </w:r>
      <w:proofErr w:type="spellStart"/>
      <w:proofErr w:type="gramStart"/>
      <w:r w:rsidRPr="00376967">
        <w:rPr>
          <w:rFonts w:ascii="Segoe UI" w:hAnsi="Segoe UI" w:cs="Segoe UI"/>
          <w:sz w:val="18"/>
          <w:szCs w:val="18"/>
        </w:rPr>
        <w:t>logit.model</w:t>
      </w:r>
      <w:proofErr w:type="gramEnd"/>
      <w:r w:rsidRPr="00376967">
        <w:rPr>
          <w:rFonts w:ascii="Segoe UI" w:hAnsi="Segoe UI" w:cs="Segoe UI"/>
          <w:sz w:val="18"/>
          <w:szCs w:val="18"/>
        </w:rPr>
        <w:t>,logit_testData</w:t>
      </w:r>
      <w:proofErr w:type="spellEnd"/>
      <w:r w:rsidRPr="00376967">
        <w:rPr>
          <w:rFonts w:ascii="Segoe UI" w:hAnsi="Segoe UI" w:cs="Segoe UI"/>
          <w:sz w:val="18"/>
          <w:szCs w:val="18"/>
        </w:rPr>
        <w:t>)</w:t>
      </w:r>
    </w:p>
    <w:p w14:paraId="1CC902BD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  <w:r w:rsidRPr="00376967">
        <w:rPr>
          <w:rFonts w:ascii="Segoe UI" w:hAnsi="Segoe UI" w:cs="Segoe UI"/>
          <w:sz w:val="18"/>
          <w:szCs w:val="18"/>
        </w:rPr>
        <w:t>logit_percent&lt;-sum(ifelse(round(logit_testData$</w:t>
      </w:r>
      <w:proofErr w:type="gramStart"/>
      <w:r w:rsidRPr="00376967">
        <w:rPr>
          <w:rFonts w:ascii="Segoe UI" w:hAnsi="Segoe UI" w:cs="Segoe UI"/>
          <w:sz w:val="18"/>
          <w:szCs w:val="18"/>
        </w:rPr>
        <w:t>predicted)=</w:t>
      </w:r>
      <w:proofErr w:type="gramEnd"/>
      <w:r w:rsidRPr="00376967">
        <w:rPr>
          <w:rFonts w:ascii="Segoe UI" w:hAnsi="Segoe UI" w:cs="Segoe UI"/>
          <w:sz w:val="18"/>
          <w:szCs w:val="18"/>
        </w:rPr>
        <w:t>=logit_testData$Satisfaction,1,0))/length(logit_testData$predicted)</w:t>
      </w:r>
    </w:p>
    <w:p w14:paraId="667AC35B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 w:rsidRPr="00376967">
        <w:rPr>
          <w:rFonts w:ascii="Segoe UI" w:hAnsi="Segoe UI" w:cs="Segoe UI"/>
          <w:sz w:val="18"/>
          <w:szCs w:val="18"/>
        </w:rPr>
        <w:t>logit_percent</w:t>
      </w:r>
      <w:proofErr w:type="spellEnd"/>
    </w:p>
    <w:p w14:paraId="0EA56AD4" w14:textId="77777777" w:rsidR="00376967" w:rsidRPr="00376967" w:rsidRDefault="00376967" w:rsidP="00376967">
      <w:pPr>
        <w:pStyle w:val="paragraph"/>
        <w:spacing w:before="0" w:after="0"/>
        <w:textAlignment w:val="baseline"/>
        <w:rPr>
          <w:rFonts w:ascii="Segoe UI" w:hAnsi="Segoe UI" w:cs="Segoe UI"/>
          <w:sz w:val="18"/>
          <w:szCs w:val="18"/>
        </w:rPr>
      </w:pPr>
      <w:r w:rsidRPr="00376967">
        <w:rPr>
          <w:rFonts w:ascii="Segoe UI" w:hAnsi="Segoe UI" w:cs="Segoe UI"/>
          <w:sz w:val="18"/>
          <w:szCs w:val="18"/>
        </w:rPr>
        <w:t>table(</w:t>
      </w:r>
      <w:proofErr w:type="spellStart"/>
      <w:r w:rsidRPr="00376967">
        <w:rPr>
          <w:rFonts w:ascii="Segoe UI" w:hAnsi="Segoe UI" w:cs="Segoe UI"/>
          <w:sz w:val="18"/>
          <w:szCs w:val="18"/>
        </w:rPr>
        <w:t>lm_testData$</w:t>
      </w:r>
      <w:proofErr w:type="gramStart"/>
      <w:r w:rsidRPr="00376967">
        <w:rPr>
          <w:rFonts w:ascii="Segoe UI" w:hAnsi="Segoe UI" w:cs="Segoe UI"/>
          <w:sz w:val="18"/>
          <w:szCs w:val="18"/>
        </w:rPr>
        <w:t>Satisfaction,round</w:t>
      </w:r>
      <w:proofErr w:type="spellEnd"/>
      <w:proofErr w:type="gramEnd"/>
      <w:r w:rsidRPr="00376967">
        <w:rPr>
          <w:rFonts w:ascii="Segoe UI" w:hAnsi="Segoe UI" w:cs="Segoe UI"/>
          <w:sz w:val="18"/>
          <w:szCs w:val="18"/>
        </w:rPr>
        <w:t>(</w:t>
      </w:r>
      <w:proofErr w:type="spellStart"/>
      <w:r w:rsidRPr="00376967">
        <w:rPr>
          <w:rFonts w:ascii="Segoe UI" w:hAnsi="Segoe UI" w:cs="Segoe UI"/>
          <w:sz w:val="18"/>
          <w:szCs w:val="18"/>
        </w:rPr>
        <w:t>lm_testData$predicted</w:t>
      </w:r>
      <w:proofErr w:type="spellEnd"/>
      <w:r w:rsidRPr="00376967">
        <w:rPr>
          <w:rFonts w:ascii="Segoe UI" w:hAnsi="Segoe UI" w:cs="Segoe UI"/>
          <w:sz w:val="18"/>
          <w:szCs w:val="18"/>
        </w:rPr>
        <w:t>))</w:t>
      </w:r>
    </w:p>
    <w:p w14:paraId="05F8659E" w14:textId="7B0008A6" w:rsidR="00376967" w:rsidRDefault="00376967" w:rsidP="003769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76967">
        <w:rPr>
          <w:rFonts w:ascii="Segoe UI" w:hAnsi="Segoe UI" w:cs="Segoe UI"/>
          <w:sz w:val="18"/>
          <w:szCs w:val="18"/>
        </w:rPr>
        <w:t>#Association Rules</w:t>
      </w:r>
    </w:p>
    <w:p w14:paraId="20209E12" w14:textId="77777777" w:rsidR="00A84D8D" w:rsidRDefault="00A84D8D" w:rsidP="00A84D8D"/>
    <w:p w14:paraId="5CA606DD" w14:textId="65713514" w:rsidR="00A84D8D" w:rsidRDefault="00A84D8D" w:rsidP="00A84D8D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</w:rPr>
      </w:pPr>
      <w:r>
        <w:rPr>
          <w:rFonts w:ascii="Calibri" w:eastAsia="Times New Roman" w:hAnsi="Calibri" w:cs="Calibri"/>
          <w:color w:val="auto"/>
        </w:rPr>
        <w:t xml:space="preserve">Logit also </w:t>
      </w:r>
      <w:r w:rsidR="0040001D">
        <w:rPr>
          <w:rFonts w:ascii="Calibri" w:eastAsia="Times New Roman" w:hAnsi="Calibri" w:cs="Calibri"/>
          <w:color w:val="auto"/>
        </w:rPr>
        <w:t>didn't</w:t>
      </w:r>
      <w:r>
        <w:rPr>
          <w:rFonts w:ascii="Calibri" w:eastAsia="Times New Roman" w:hAnsi="Calibri" w:cs="Calibri"/>
          <w:color w:val="auto"/>
        </w:rPr>
        <w:t xml:space="preserve"> improve the accuracy much</w:t>
      </w:r>
      <w:r w:rsidR="0067695F">
        <w:rPr>
          <w:rFonts w:ascii="Calibri" w:eastAsia="Times New Roman" w:hAnsi="Calibri" w:cs="Calibri"/>
          <w:color w:val="auto"/>
        </w:rPr>
        <w:t>. It</w:t>
      </w:r>
      <w:r w:rsidR="00DF7E89">
        <w:rPr>
          <w:rFonts w:ascii="Calibri" w:eastAsia="Times New Roman" w:hAnsi="Calibri" w:cs="Calibri"/>
          <w:color w:val="auto"/>
        </w:rPr>
        <w:t xml:space="preserve"> made it worse</w:t>
      </w:r>
      <w:r w:rsidR="00E930B8">
        <w:rPr>
          <w:rFonts w:ascii="Calibri" w:eastAsia="Times New Roman" w:hAnsi="Calibri" w:cs="Calibri"/>
          <w:color w:val="auto"/>
        </w:rPr>
        <w:t>. We</w:t>
      </w:r>
      <w:r w:rsidR="00DF7E89">
        <w:rPr>
          <w:rFonts w:ascii="Calibri" w:eastAsia="Times New Roman" w:hAnsi="Calibri" w:cs="Calibri"/>
          <w:color w:val="auto"/>
        </w:rPr>
        <w:t xml:space="preserve"> got only 33% accuracy</w:t>
      </w:r>
    </w:p>
    <w:p w14:paraId="4D9B2DC3" w14:textId="77777777" w:rsidR="00C73632" w:rsidRDefault="00C73632" w:rsidP="00A84D8D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</w:rPr>
      </w:pPr>
    </w:p>
    <w:p w14:paraId="48AF54F4" w14:textId="77777777" w:rsidR="00C73632" w:rsidRDefault="00C73632" w:rsidP="00A84D8D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</w:rPr>
      </w:pPr>
    </w:p>
    <w:p w14:paraId="431C06DD" w14:textId="77777777" w:rsidR="00E3260A" w:rsidRDefault="00E3260A" w:rsidP="00A84D8D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</w:rPr>
      </w:pPr>
    </w:p>
    <w:p w14:paraId="262C2C05" w14:textId="1D7A18B6" w:rsidR="00E3260A" w:rsidRPr="00E3260A" w:rsidRDefault="00E3260A" w:rsidP="00A84D8D">
      <w:pPr>
        <w:spacing w:before="0" w:after="0" w:line="240" w:lineRule="auto"/>
        <w:textAlignment w:val="baseline"/>
        <w:rPr>
          <w:rFonts w:ascii="Calibri" w:eastAsia="Times New Roman" w:hAnsi="Calibri" w:cs="Calibri"/>
          <w:b/>
          <w:bCs/>
          <w:color w:val="auto"/>
        </w:rPr>
      </w:pPr>
      <w:r w:rsidRPr="00E3260A">
        <w:rPr>
          <w:rFonts w:ascii="Calibri" w:eastAsia="Times New Roman" w:hAnsi="Calibri" w:cs="Calibri"/>
          <w:b/>
          <w:bCs/>
          <w:color w:val="auto"/>
        </w:rPr>
        <w:t>Neural Net</w:t>
      </w:r>
    </w:p>
    <w:p w14:paraId="17D50A29" w14:textId="77777777" w:rsidR="00E3260A" w:rsidRDefault="00E3260A" w:rsidP="00A84D8D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</w:rPr>
      </w:pPr>
    </w:p>
    <w:p w14:paraId="0172EB3D" w14:textId="44330B4F" w:rsidR="00C73632" w:rsidRDefault="00C73632" w:rsidP="00A84D8D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</w:rPr>
      </w:pPr>
      <w:r>
        <w:rPr>
          <w:rFonts w:ascii="Calibri" w:eastAsia="Times New Roman" w:hAnsi="Calibri" w:cs="Calibri"/>
          <w:color w:val="auto"/>
        </w:rPr>
        <w:t>Finally</w:t>
      </w:r>
      <w:r w:rsidR="00E930B8">
        <w:rPr>
          <w:rFonts w:ascii="Calibri" w:eastAsia="Times New Roman" w:hAnsi="Calibri" w:cs="Calibri"/>
          <w:color w:val="auto"/>
        </w:rPr>
        <w:t>,</w:t>
      </w:r>
      <w:r>
        <w:rPr>
          <w:rFonts w:ascii="Calibri" w:eastAsia="Times New Roman" w:hAnsi="Calibri" w:cs="Calibri"/>
          <w:color w:val="auto"/>
        </w:rPr>
        <w:t xml:space="preserve"> we tried neural net</w:t>
      </w:r>
    </w:p>
    <w:p w14:paraId="4ED702D9" w14:textId="77777777" w:rsidR="00E3260A" w:rsidRDefault="00E3260A" w:rsidP="00A84D8D">
      <w:pPr>
        <w:spacing w:before="0" w:after="0" w:line="240" w:lineRule="auto"/>
        <w:textAlignment w:val="baseline"/>
        <w:rPr>
          <w:rFonts w:ascii="Calibri" w:eastAsia="Times New Roman" w:hAnsi="Calibri" w:cs="Calibri"/>
          <w:color w:val="auto"/>
        </w:rPr>
      </w:pPr>
    </w:p>
    <w:p w14:paraId="0AC48E11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E3260A">
        <w:rPr>
          <w:rFonts w:ascii="Segoe UI" w:eastAsia="Times New Roman" w:hAnsi="Segoe UI" w:cs="Segoe UI"/>
          <w:color w:val="auto"/>
        </w:rPr>
        <w:t>#neuralnet</w:t>
      </w:r>
    </w:p>
    <w:p w14:paraId="318AC864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E3260A">
        <w:rPr>
          <w:rFonts w:ascii="Segoe UI" w:eastAsia="Times New Roman" w:hAnsi="Segoe UI" w:cs="Segoe UI"/>
          <w:color w:val="auto"/>
        </w:rPr>
        <w:t>library(</w:t>
      </w:r>
      <w:proofErr w:type="spellStart"/>
      <w:r w:rsidRPr="00E3260A">
        <w:rPr>
          <w:rFonts w:ascii="Segoe UI" w:eastAsia="Times New Roman" w:hAnsi="Segoe UI" w:cs="Segoe UI"/>
          <w:color w:val="auto"/>
        </w:rPr>
        <w:t>neuralnet</w:t>
      </w:r>
      <w:proofErr w:type="spellEnd"/>
      <w:r w:rsidRPr="00E3260A">
        <w:rPr>
          <w:rFonts w:ascii="Segoe UI" w:eastAsia="Times New Roman" w:hAnsi="Segoe UI" w:cs="Segoe UI"/>
          <w:color w:val="auto"/>
        </w:rPr>
        <w:t>)</w:t>
      </w:r>
    </w:p>
    <w:p w14:paraId="3436703B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E3260A">
        <w:rPr>
          <w:rFonts w:ascii="Segoe UI" w:eastAsia="Times New Roman" w:hAnsi="Segoe UI" w:cs="Segoe UI"/>
          <w:color w:val="auto"/>
        </w:rPr>
        <w:t>nnData</w:t>
      </w:r>
      <w:proofErr w:type="spellEnd"/>
      <w:r w:rsidRPr="00E3260A">
        <w:rPr>
          <w:rFonts w:ascii="Segoe UI" w:eastAsia="Times New Roman" w:hAnsi="Segoe UI" w:cs="Segoe UI"/>
          <w:color w:val="auto"/>
        </w:rPr>
        <w:t>&lt;-</w:t>
      </w:r>
      <w:proofErr w:type="spellStart"/>
      <w:r w:rsidRPr="00E3260A">
        <w:rPr>
          <w:rFonts w:ascii="Segoe UI" w:eastAsia="Times New Roman" w:hAnsi="Segoe UI" w:cs="Segoe UI"/>
          <w:color w:val="auto"/>
        </w:rPr>
        <w:t>getSignificantDataAsSparse</w:t>
      </w:r>
      <w:proofErr w:type="spellEnd"/>
      <w:r w:rsidRPr="00E3260A">
        <w:rPr>
          <w:rFonts w:ascii="Segoe UI" w:eastAsia="Times New Roman" w:hAnsi="Segoe UI" w:cs="Segoe UI"/>
          <w:color w:val="auto"/>
        </w:rPr>
        <w:t>(</w:t>
      </w:r>
      <w:proofErr w:type="spellStart"/>
      <w:r w:rsidRPr="00E3260A">
        <w:rPr>
          <w:rFonts w:ascii="Segoe UI" w:eastAsia="Times New Roman" w:hAnsi="Segoe UI" w:cs="Segoe UI"/>
          <w:color w:val="auto"/>
        </w:rPr>
        <w:t>surveyDataRaw</w:t>
      </w:r>
      <w:proofErr w:type="spellEnd"/>
      <w:r w:rsidRPr="00E3260A">
        <w:rPr>
          <w:rFonts w:ascii="Segoe UI" w:eastAsia="Times New Roman" w:hAnsi="Segoe UI" w:cs="Segoe UI"/>
          <w:color w:val="auto"/>
        </w:rPr>
        <w:t>)</w:t>
      </w:r>
    </w:p>
    <w:p w14:paraId="277C6159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E3260A">
        <w:rPr>
          <w:rFonts w:ascii="Segoe UI" w:eastAsia="Times New Roman" w:hAnsi="Segoe UI" w:cs="Segoe UI"/>
          <w:color w:val="auto"/>
        </w:rPr>
        <w:t>nnData$Satisfaction</w:t>
      </w:r>
      <w:proofErr w:type="spellEnd"/>
      <w:r w:rsidRPr="00E3260A">
        <w:rPr>
          <w:rFonts w:ascii="Segoe UI" w:eastAsia="Times New Roman" w:hAnsi="Segoe UI" w:cs="Segoe UI"/>
          <w:color w:val="auto"/>
        </w:rPr>
        <w:t>&lt;-</w:t>
      </w:r>
      <w:proofErr w:type="spellStart"/>
      <w:r w:rsidRPr="00E3260A">
        <w:rPr>
          <w:rFonts w:ascii="Segoe UI" w:eastAsia="Times New Roman" w:hAnsi="Segoe UI" w:cs="Segoe UI"/>
          <w:color w:val="auto"/>
        </w:rPr>
        <w:t>ifelse</w:t>
      </w:r>
      <w:proofErr w:type="spellEnd"/>
      <w:r w:rsidRPr="00E3260A">
        <w:rPr>
          <w:rFonts w:ascii="Segoe UI" w:eastAsia="Times New Roman" w:hAnsi="Segoe UI" w:cs="Segoe UI"/>
          <w:color w:val="auto"/>
        </w:rPr>
        <w:t>(</w:t>
      </w:r>
      <w:proofErr w:type="spellStart"/>
      <w:r w:rsidRPr="00E3260A">
        <w:rPr>
          <w:rFonts w:ascii="Segoe UI" w:eastAsia="Times New Roman" w:hAnsi="Segoe UI" w:cs="Segoe UI"/>
          <w:color w:val="auto"/>
        </w:rPr>
        <w:t>nnData$Satisfaction</w:t>
      </w:r>
      <w:proofErr w:type="spellEnd"/>
      <w:r w:rsidRPr="00E3260A">
        <w:rPr>
          <w:rFonts w:ascii="Segoe UI" w:eastAsia="Times New Roman" w:hAnsi="Segoe UI" w:cs="Segoe UI"/>
          <w:color w:val="auto"/>
        </w:rPr>
        <w:t>==TRUE,1,0)</w:t>
      </w:r>
    </w:p>
    <w:p w14:paraId="69AF6BF8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E3260A">
        <w:rPr>
          <w:rFonts w:ascii="Segoe UI" w:eastAsia="Times New Roman" w:hAnsi="Segoe UI" w:cs="Segoe UI"/>
          <w:color w:val="auto"/>
        </w:rPr>
        <w:t>nn_trainData</w:t>
      </w:r>
      <w:proofErr w:type="spellEnd"/>
      <w:r w:rsidRPr="00E3260A">
        <w:rPr>
          <w:rFonts w:ascii="Segoe UI" w:eastAsia="Times New Roman" w:hAnsi="Segoe UI" w:cs="Segoe UI"/>
          <w:color w:val="auto"/>
        </w:rPr>
        <w:t xml:space="preserve">&lt;- </w:t>
      </w:r>
      <w:proofErr w:type="spellStart"/>
      <w:r w:rsidRPr="00E3260A">
        <w:rPr>
          <w:rFonts w:ascii="Segoe UI" w:eastAsia="Times New Roman" w:hAnsi="Segoe UI" w:cs="Segoe UI"/>
          <w:color w:val="auto"/>
        </w:rPr>
        <w:t>nnData</w:t>
      </w:r>
      <w:proofErr w:type="spellEnd"/>
      <w:r w:rsidRPr="00E3260A">
        <w:rPr>
          <w:rFonts w:ascii="Segoe UI" w:eastAsia="Times New Roman" w:hAnsi="Segoe UI" w:cs="Segoe UI"/>
          <w:color w:val="auto"/>
        </w:rPr>
        <w:t>[</w:t>
      </w:r>
      <w:proofErr w:type="spellStart"/>
      <w:r w:rsidRPr="00E3260A">
        <w:rPr>
          <w:rFonts w:ascii="Segoe UI" w:eastAsia="Times New Roman" w:hAnsi="Segoe UI" w:cs="Segoe UI"/>
          <w:color w:val="auto"/>
        </w:rPr>
        <w:t>randIndex</w:t>
      </w:r>
      <w:proofErr w:type="spellEnd"/>
      <w:r w:rsidRPr="00E3260A">
        <w:rPr>
          <w:rFonts w:ascii="Segoe UI" w:eastAsia="Times New Roman" w:hAnsi="Segoe UI" w:cs="Segoe UI"/>
          <w:color w:val="auto"/>
        </w:rPr>
        <w:t>[</w:t>
      </w:r>
      <w:proofErr w:type="gramStart"/>
      <w:r w:rsidRPr="00E3260A">
        <w:rPr>
          <w:rFonts w:ascii="Segoe UI" w:eastAsia="Times New Roman" w:hAnsi="Segoe UI" w:cs="Segoe UI"/>
          <w:color w:val="auto"/>
        </w:rPr>
        <w:t>1:cutpoint</w:t>
      </w:r>
      <w:proofErr w:type="gramEnd"/>
      <w:r w:rsidRPr="00E3260A">
        <w:rPr>
          <w:rFonts w:ascii="Segoe UI" w:eastAsia="Times New Roman" w:hAnsi="Segoe UI" w:cs="Segoe UI"/>
          <w:color w:val="auto"/>
        </w:rPr>
        <w:t>],]</w:t>
      </w:r>
    </w:p>
    <w:p w14:paraId="09CE04BB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E3260A">
        <w:rPr>
          <w:rFonts w:ascii="Segoe UI" w:eastAsia="Times New Roman" w:hAnsi="Segoe UI" w:cs="Segoe UI"/>
          <w:color w:val="auto"/>
        </w:rPr>
        <w:t>nn_testData</w:t>
      </w:r>
      <w:proofErr w:type="spellEnd"/>
      <w:r w:rsidRPr="00E3260A">
        <w:rPr>
          <w:rFonts w:ascii="Segoe UI" w:eastAsia="Times New Roman" w:hAnsi="Segoe UI" w:cs="Segoe UI"/>
          <w:color w:val="auto"/>
        </w:rPr>
        <w:t xml:space="preserve"> &lt;- </w:t>
      </w:r>
      <w:proofErr w:type="spellStart"/>
      <w:r w:rsidRPr="00E3260A">
        <w:rPr>
          <w:rFonts w:ascii="Segoe UI" w:eastAsia="Times New Roman" w:hAnsi="Segoe UI" w:cs="Segoe UI"/>
          <w:color w:val="auto"/>
        </w:rPr>
        <w:t>nnData</w:t>
      </w:r>
      <w:proofErr w:type="spellEnd"/>
      <w:r w:rsidRPr="00E3260A">
        <w:rPr>
          <w:rFonts w:ascii="Segoe UI" w:eastAsia="Times New Roman" w:hAnsi="Segoe UI" w:cs="Segoe UI"/>
          <w:color w:val="auto"/>
        </w:rPr>
        <w:t>[</w:t>
      </w:r>
      <w:proofErr w:type="spellStart"/>
      <w:r w:rsidRPr="00E3260A">
        <w:rPr>
          <w:rFonts w:ascii="Segoe UI" w:eastAsia="Times New Roman" w:hAnsi="Segoe UI" w:cs="Segoe UI"/>
          <w:color w:val="auto"/>
        </w:rPr>
        <w:t>randIndex</w:t>
      </w:r>
      <w:proofErr w:type="spellEnd"/>
      <w:r w:rsidRPr="00E3260A">
        <w:rPr>
          <w:rFonts w:ascii="Segoe UI" w:eastAsia="Times New Roman" w:hAnsi="Segoe UI" w:cs="Segoe UI"/>
          <w:color w:val="auto"/>
        </w:rPr>
        <w:t>[(cutpoint+1</w:t>
      </w:r>
      <w:proofErr w:type="gramStart"/>
      <w:r w:rsidRPr="00E3260A">
        <w:rPr>
          <w:rFonts w:ascii="Segoe UI" w:eastAsia="Times New Roman" w:hAnsi="Segoe UI" w:cs="Segoe UI"/>
          <w:color w:val="auto"/>
        </w:rPr>
        <w:t>):</w:t>
      </w:r>
      <w:proofErr w:type="spellStart"/>
      <w:r w:rsidRPr="00E3260A">
        <w:rPr>
          <w:rFonts w:ascii="Segoe UI" w:eastAsia="Times New Roman" w:hAnsi="Segoe UI" w:cs="Segoe UI"/>
          <w:color w:val="auto"/>
        </w:rPr>
        <w:t>nrow</w:t>
      </w:r>
      <w:proofErr w:type="spellEnd"/>
      <w:proofErr w:type="gramEnd"/>
      <w:r w:rsidRPr="00E3260A">
        <w:rPr>
          <w:rFonts w:ascii="Segoe UI" w:eastAsia="Times New Roman" w:hAnsi="Segoe UI" w:cs="Segoe UI"/>
          <w:color w:val="auto"/>
        </w:rPr>
        <w:t>(</w:t>
      </w:r>
      <w:proofErr w:type="spellStart"/>
      <w:r w:rsidRPr="00E3260A">
        <w:rPr>
          <w:rFonts w:ascii="Segoe UI" w:eastAsia="Times New Roman" w:hAnsi="Segoe UI" w:cs="Segoe UI"/>
          <w:color w:val="auto"/>
        </w:rPr>
        <w:t>nnData</w:t>
      </w:r>
      <w:proofErr w:type="spellEnd"/>
      <w:r w:rsidRPr="00E3260A">
        <w:rPr>
          <w:rFonts w:ascii="Segoe UI" w:eastAsia="Times New Roman" w:hAnsi="Segoe UI" w:cs="Segoe UI"/>
          <w:color w:val="auto"/>
        </w:rPr>
        <w:t>)],]</w:t>
      </w:r>
    </w:p>
    <w:p w14:paraId="3F98222C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</w:p>
    <w:p w14:paraId="4A63BA37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E3260A">
        <w:rPr>
          <w:rFonts w:ascii="Segoe UI" w:eastAsia="Times New Roman" w:hAnsi="Segoe UI" w:cs="Segoe UI"/>
          <w:color w:val="auto"/>
        </w:rPr>
        <w:t>nn_trainDataMatrix</w:t>
      </w:r>
      <w:proofErr w:type="spellEnd"/>
      <w:r w:rsidRPr="00E3260A">
        <w:rPr>
          <w:rFonts w:ascii="Segoe UI" w:eastAsia="Times New Roman" w:hAnsi="Segoe UI" w:cs="Segoe UI"/>
          <w:color w:val="auto"/>
        </w:rPr>
        <w:t>&lt;-</w:t>
      </w:r>
      <w:proofErr w:type="spellStart"/>
      <w:proofErr w:type="gramStart"/>
      <w:r w:rsidRPr="00E3260A">
        <w:rPr>
          <w:rFonts w:ascii="Segoe UI" w:eastAsia="Times New Roman" w:hAnsi="Segoe UI" w:cs="Segoe UI"/>
          <w:color w:val="auto"/>
        </w:rPr>
        <w:t>as.matrix</w:t>
      </w:r>
      <w:proofErr w:type="spellEnd"/>
      <w:proofErr w:type="gramEnd"/>
      <w:r w:rsidRPr="00E3260A">
        <w:rPr>
          <w:rFonts w:ascii="Segoe UI" w:eastAsia="Times New Roman" w:hAnsi="Segoe UI" w:cs="Segoe UI"/>
          <w:color w:val="auto"/>
        </w:rPr>
        <w:t>(</w:t>
      </w:r>
      <w:proofErr w:type="spellStart"/>
      <w:r w:rsidRPr="00E3260A">
        <w:rPr>
          <w:rFonts w:ascii="Segoe UI" w:eastAsia="Times New Roman" w:hAnsi="Segoe UI" w:cs="Segoe UI"/>
          <w:color w:val="auto"/>
        </w:rPr>
        <w:t>nn_trainData</w:t>
      </w:r>
      <w:proofErr w:type="spellEnd"/>
      <w:r w:rsidRPr="00E3260A">
        <w:rPr>
          <w:rFonts w:ascii="Segoe UI" w:eastAsia="Times New Roman" w:hAnsi="Segoe UI" w:cs="Segoe UI"/>
          <w:color w:val="auto"/>
        </w:rPr>
        <w:t>)</w:t>
      </w:r>
    </w:p>
    <w:p w14:paraId="6EEBADB7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E3260A">
        <w:rPr>
          <w:rFonts w:ascii="Segoe UI" w:eastAsia="Times New Roman" w:hAnsi="Segoe UI" w:cs="Segoe UI"/>
          <w:color w:val="auto"/>
        </w:rPr>
        <w:t>nn_testDataMatrix</w:t>
      </w:r>
      <w:proofErr w:type="spellEnd"/>
      <w:r w:rsidRPr="00E3260A">
        <w:rPr>
          <w:rFonts w:ascii="Segoe UI" w:eastAsia="Times New Roman" w:hAnsi="Segoe UI" w:cs="Segoe UI"/>
          <w:color w:val="auto"/>
        </w:rPr>
        <w:t>&lt;-</w:t>
      </w:r>
      <w:proofErr w:type="spellStart"/>
      <w:proofErr w:type="gramStart"/>
      <w:r w:rsidRPr="00E3260A">
        <w:rPr>
          <w:rFonts w:ascii="Segoe UI" w:eastAsia="Times New Roman" w:hAnsi="Segoe UI" w:cs="Segoe UI"/>
          <w:color w:val="auto"/>
        </w:rPr>
        <w:t>as.matrix</w:t>
      </w:r>
      <w:proofErr w:type="spellEnd"/>
      <w:proofErr w:type="gramEnd"/>
      <w:r w:rsidRPr="00E3260A">
        <w:rPr>
          <w:rFonts w:ascii="Segoe UI" w:eastAsia="Times New Roman" w:hAnsi="Segoe UI" w:cs="Segoe UI"/>
          <w:color w:val="auto"/>
        </w:rPr>
        <w:t>(</w:t>
      </w:r>
      <w:proofErr w:type="spellStart"/>
      <w:r w:rsidRPr="00E3260A">
        <w:rPr>
          <w:rFonts w:ascii="Segoe UI" w:eastAsia="Times New Roman" w:hAnsi="Segoe UI" w:cs="Segoe UI"/>
          <w:color w:val="auto"/>
        </w:rPr>
        <w:t>nn_testData</w:t>
      </w:r>
      <w:proofErr w:type="spellEnd"/>
      <w:r w:rsidRPr="00E3260A">
        <w:rPr>
          <w:rFonts w:ascii="Segoe UI" w:eastAsia="Times New Roman" w:hAnsi="Segoe UI" w:cs="Segoe UI"/>
          <w:color w:val="auto"/>
        </w:rPr>
        <w:t>)</w:t>
      </w:r>
    </w:p>
    <w:p w14:paraId="6274283C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</w:p>
    <w:p w14:paraId="1D386F39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E3260A">
        <w:rPr>
          <w:rFonts w:ascii="Segoe UI" w:eastAsia="Times New Roman" w:hAnsi="Segoe UI" w:cs="Segoe UI"/>
          <w:color w:val="auto"/>
        </w:rPr>
        <w:lastRenderedPageBreak/>
        <w:t>#nn_formula &lt;-</w:t>
      </w:r>
      <w:proofErr w:type="spellStart"/>
      <w:r w:rsidRPr="00E3260A">
        <w:rPr>
          <w:rFonts w:ascii="Segoe UI" w:eastAsia="Times New Roman" w:hAnsi="Segoe UI" w:cs="Segoe UI"/>
          <w:color w:val="auto"/>
        </w:rPr>
        <w:t>formula_sig_mod_vif</w:t>
      </w:r>
      <w:proofErr w:type="spellEnd"/>
      <w:r w:rsidRPr="00E3260A">
        <w:rPr>
          <w:rFonts w:ascii="Segoe UI" w:eastAsia="Times New Roman" w:hAnsi="Segoe UI" w:cs="Segoe UI"/>
          <w:color w:val="auto"/>
        </w:rPr>
        <w:t>&lt;-</w:t>
      </w:r>
      <w:proofErr w:type="gramStart"/>
      <w:r w:rsidRPr="00E3260A">
        <w:rPr>
          <w:rFonts w:ascii="Segoe UI" w:eastAsia="Times New Roman" w:hAnsi="Segoe UI" w:cs="Segoe UI"/>
          <w:color w:val="auto"/>
        </w:rPr>
        <w:t>paste(</w:t>
      </w:r>
      <w:proofErr w:type="gramEnd"/>
      <w:r w:rsidRPr="00E3260A">
        <w:rPr>
          <w:rFonts w:ascii="Segoe UI" w:eastAsia="Times New Roman" w:hAnsi="Segoe UI" w:cs="Segoe UI"/>
          <w:color w:val="auto"/>
        </w:rPr>
        <w:t>"Satisfaction", paste(c(</w:t>
      </w:r>
      <w:proofErr w:type="spellStart"/>
      <w:r w:rsidRPr="00E3260A">
        <w:rPr>
          <w:rFonts w:ascii="Segoe UI" w:eastAsia="Times New Roman" w:hAnsi="Segoe UI" w:cs="Segoe UI"/>
          <w:color w:val="auto"/>
        </w:rPr>
        <w:t>sig_cols_vif</w:t>
      </w:r>
      <w:proofErr w:type="spellEnd"/>
      <w:r w:rsidRPr="00E3260A">
        <w:rPr>
          <w:rFonts w:ascii="Segoe UI" w:eastAsia="Times New Roman" w:hAnsi="Segoe UI" w:cs="Segoe UI"/>
          <w:color w:val="auto"/>
        </w:rPr>
        <w:t xml:space="preserve">), collapse=" + "), </w:t>
      </w:r>
      <w:proofErr w:type="spellStart"/>
      <w:r w:rsidRPr="00E3260A">
        <w:rPr>
          <w:rFonts w:ascii="Segoe UI" w:eastAsia="Times New Roman" w:hAnsi="Segoe UI" w:cs="Segoe UI"/>
          <w:color w:val="auto"/>
        </w:rPr>
        <w:t>sep</w:t>
      </w:r>
      <w:proofErr w:type="spellEnd"/>
      <w:r w:rsidRPr="00E3260A">
        <w:rPr>
          <w:rFonts w:ascii="Segoe UI" w:eastAsia="Times New Roman" w:hAnsi="Segoe UI" w:cs="Segoe UI"/>
          <w:color w:val="auto"/>
        </w:rPr>
        <w:t>=" ~ ")</w:t>
      </w:r>
    </w:p>
    <w:p w14:paraId="190FA6FD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E3260A">
        <w:rPr>
          <w:rFonts w:ascii="Segoe UI" w:eastAsia="Times New Roman" w:hAnsi="Segoe UI" w:cs="Segoe UI"/>
          <w:color w:val="auto"/>
        </w:rPr>
        <w:t>nn_model</w:t>
      </w:r>
      <w:proofErr w:type="spellEnd"/>
      <w:r w:rsidRPr="00E3260A">
        <w:rPr>
          <w:rFonts w:ascii="Segoe UI" w:eastAsia="Times New Roman" w:hAnsi="Segoe UI" w:cs="Segoe UI"/>
          <w:color w:val="auto"/>
        </w:rPr>
        <w:t xml:space="preserve">&lt;- </w:t>
      </w:r>
      <w:proofErr w:type="spellStart"/>
      <w:proofErr w:type="gramStart"/>
      <w:r w:rsidRPr="00E3260A">
        <w:rPr>
          <w:rFonts w:ascii="Segoe UI" w:eastAsia="Times New Roman" w:hAnsi="Segoe UI" w:cs="Segoe UI"/>
          <w:color w:val="auto"/>
        </w:rPr>
        <w:t>neuralnet</w:t>
      </w:r>
      <w:proofErr w:type="spellEnd"/>
      <w:r w:rsidRPr="00E3260A">
        <w:rPr>
          <w:rFonts w:ascii="Segoe UI" w:eastAsia="Times New Roman" w:hAnsi="Segoe UI" w:cs="Segoe UI"/>
          <w:color w:val="auto"/>
        </w:rPr>
        <w:t>(</w:t>
      </w:r>
      <w:proofErr w:type="gramEnd"/>
      <w:r w:rsidRPr="00E3260A">
        <w:rPr>
          <w:rFonts w:ascii="Segoe UI" w:eastAsia="Times New Roman" w:hAnsi="Segoe UI" w:cs="Segoe UI"/>
          <w:color w:val="auto"/>
        </w:rPr>
        <w:t xml:space="preserve">formula=Satisfaction ~.,data = </w:t>
      </w:r>
      <w:proofErr w:type="spellStart"/>
      <w:r w:rsidRPr="00E3260A">
        <w:rPr>
          <w:rFonts w:ascii="Segoe UI" w:eastAsia="Times New Roman" w:hAnsi="Segoe UI" w:cs="Segoe UI"/>
          <w:color w:val="auto"/>
        </w:rPr>
        <w:t>nn_trainDataMatrix,hidden</w:t>
      </w:r>
      <w:proofErr w:type="spellEnd"/>
      <w:r w:rsidRPr="00E3260A">
        <w:rPr>
          <w:rFonts w:ascii="Segoe UI" w:eastAsia="Times New Roman" w:hAnsi="Segoe UI" w:cs="Segoe UI"/>
          <w:color w:val="auto"/>
        </w:rPr>
        <w:t xml:space="preserve"> = 12,lifesign = "minimal", </w:t>
      </w:r>
      <w:proofErr w:type="spellStart"/>
      <w:r w:rsidRPr="00E3260A">
        <w:rPr>
          <w:rFonts w:ascii="Segoe UI" w:eastAsia="Times New Roman" w:hAnsi="Segoe UI" w:cs="Segoe UI"/>
          <w:color w:val="auto"/>
        </w:rPr>
        <w:t>linear.output</w:t>
      </w:r>
      <w:proofErr w:type="spellEnd"/>
      <w:r w:rsidRPr="00E3260A">
        <w:rPr>
          <w:rFonts w:ascii="Segoe UI" w:eastAsia="Times New Roman" w:hAnsi="Segoe UI" w:cs="Segoe UI"/>
          <w:color w:val="auto"/>
        </w:rPr>
        <w:t xml:space="preserve"> = </w:t>
      </w:r>
      <w:proofErr w:type="spellStart"/>
      <w:r w:rsidRPr="00E3260A">
        <w:rPr>
          <w:rFonts w:ascii="Segoe UI" w:eastAsia="Times New Roman" w:hAnsi="Segoe UI" w:cs="Segoe UI"/>
          <w:color w:val="auto"/>
        </w:rPr>
        <w:t>FALSE,threshold</w:t>
      </w:r>
      <w:proofErr w:type="spellEnd"/>
      <w:r w:rsidRPr="00E3260A">
        <w:rPr>
          <w:rFonts w:ascii="Segoe UI" w:eastAsia="Times New Roman" w:hAnsi="Segoe UI" w:cs="Segoe UI"/>
          <w:color w:val="auto"/>
        </w:rPr>
        <w:t xml:space="preserve"> = 0.1)</w:t>
      </w:r>
    </w:p>
    <w:p w14:paraId="0886041E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E3260A">
        <w:rPr>
          <w:rFonts w:ascii="Segoe UI" w:eastAsia="Times New Roman" w:hAnsi="Segoe UI" w:cs="Segoe UI"/>
          <w:color w:val="auto"/>
        </w:rPr>
        <w:t>plot(</w:t>
      </w:r>
      <w:proofErr w:type="spellStart"/>
      <w:r w:rsidRPr="00E3260A">
        <w:rPr>
          <w:rFonts w:ascii="Segoe UI" w:eastAsia="Times New Roman" w:hAnsi="Segoe UI" w:cs="Segoe UI"/>
          <w:color w:val="auto"/>
        </w:rPr>
        <w:t>nn_model</w:t>
      </w:r>
      <w:proofErr w:type="spellEnd"/>
      <w:r w:rsidRPr="00E3260A">
        <w:rPr>
          <w:rFonts w:ascii="Segoe UI" w:eastAsia="Times New Roman" w:hAnsi="Segoe UI" w:cs="Segoe UI"/>
          <w:color w:val="auto"/>
        </w:rPr>
        <w:t>)</w:t>
      </w:r>
    </w:p>
    <w:p w14:paraId="18589BF6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E3260A">
        <w:rPr>
          <w:rFonts w:ascii="Segoe UI" w:eastAsia="Times New Roman" w:hAnsi="Segoe UI" w:cs="Segoe UI"/>
          <w:color w:val="auto"/>
        </w:rPr>
        <w:t>nn_predicted</w:t>
      </w:r>
      <w:proofErr w:type="spellEnd"/>
      <w:r w:rsidRPr="00E3260A">
        <w:rPr>
          <w:rFonts w:ascii="Segoe UI" w:eastAsia="Times New Roman" w:hAnsi="Segoe UI" w:cs="Segoe UI"/>
          <w:color w:val="auto"/>
        </w:rPr>
        <w:t>&lt;-compute(</w:t>
      </w:r>
      <w:proofErr w:type="spellStart"/>
      <w:r w:rsidRPr="00E3260A">
        <w:rPr>
          <w:rFonts w:ascii="Segoe UI" w:eastAsia="Times New Roman" w:hAnsi="Segoe UI" w:cs="Segoe UI"/>
          <w:color w:val="auto"/>
        </w:rPr>
        <w:t>nn_</w:t>
      </w:r>
      <w:proofErr w:type="gramStart"/>
      <w:r w:rsidRPr="00E3260A">
        <w:rPr>
          <w:rFonts w:ascii="Segoe UI" w:eastAsia="Times New Roman" w:hAnsi="Segoe UI" w:cs="Segoe UI"/>
          <w:color w:val="auto"/>
        </w:rPr>
        <w:t>model,nn</w:t>
      </w:r>
      <w:proofErr w:type="gramEnd"/>
      <w:r w:rsidRPr="00E3260A">
        <w:rPr>
          <w:rFonts w:ascii="Segoe UI" w:eastAsia="Times New Roman" w:hAnsi="Segoe UI" w:cs="Segoe UI"/>
          <w:color w:val="auto"/>
        </w:rPr>
        <w:t>_testDataMatrix</w:t>
      </w:r>
      <w:proofErr w:type="spellEnd"/>
      <w:r w:rsidRPr="00E3260A">
        <w:rPr>
          <w:rFonts w:ascii="Segoe UI" w:eastAsia="Times New Roman" w:hAnsi="Segoe UI" w:cs="Segoe UI"/>
          <w:color w:val="auto"/>
        </w:rPr>
        <w:t>)</w:t>
      </w:r>
    </w:p>
    <w:p w14:paraId="1A63F487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E3260A">
        <w:rPr>
          <w:rFonts w:ascii="Segoe UI" w:eastAsia="Times New Roman" w:hAnsi="Segoe UI" w:cs="Segoe UI"/>
          <w:color w:val="auto"/>
        </w:rPr>
        <w:t>nn_testData$predicted</w:t>
      </w:r>
      <w:proofErr w:type="spellEnd"/>
      <w:r w:rsidRPr="00E3260A">
        <w:rPr>
          <w:rFonts w:ascii="Segoe UI" w:eastAsia="Times New Roman" w:hAnsi="Segoe UI" w:cs="Segoe UI"/>
          <w:color w:val="auto"/>
        </w:rPr>
        <w:t>&lt;-</w:t>
      </w:r>
      <w:proofErr w:type="spellStart"/>
      <w:r w:rsidRPr="00E3260A">
        <w:rPr>
          <w:rFonts w:ascii="Segoe UI" w:eastAsia="Times New Roman" w:hAnsi="Segoe UI" w:cs="Segoe UI"/>
          <w:color w:val="auto"/>
        </w:rPr>
        <w:t>nn_predicted$</w:t>
      </w:r>
      <w:proofErr w:type="gramStart"/>
      <w:r w:rsidRPr="00E3260A">
        <w:rPr>
          <w:rFonts w:ascii="Segoe UI" w:eastAsia="Times New Roman" w:hAnsi="Segoe UI" w:cs="Segoe UI"/>
          <w:color w:val="auto"/>
        </w:rPr>
        <w:t>net.result</w:t>
      </w:r>
      <w:proofErr w:type="spellEnd"/>
      <w:proofErr w:type="gramEnd"/>
    </w:p>
    <w:p w14:paraId="07A88F73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</w:p>
    <w:p w14:paraId="6893EF4A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E3260A">
        <w:rPr>
          <w:rFonts w:ascii="Segoe UI" w:eastAsia="Times New Roman" w:hAnsi="Segoe UI" w:cs="Segoe UI"/>
          <w:color w:val="auto"/>
        </w:rPr>
        <w:t>#table(nn_testData$</w:t>
      </w:r>
      <w:proofErr w:type="gramStart"/>
      <w:r w:rsidRPr="00E3260A">
        <w:rPr>
          <w:rFonts w:ascii="Segoe UI" w:eastAsia="Times New Roman" w:hAnsi="Segoe UI" w:cs="Segoe UI"/>
          <w:color w:val="auto"/>
        </w:rPr>
        <w:t>Satisfaction,nn</w:t>
      </w:r>
      <w:proofErr w:type="gramEnd"/>
      <w:r w:rsidRPr="00E3260A">
        <w:rPr>
          <w:rFonts w:ascii="Segoe UI" w:eastAsia="Times New Roman" w:hAnsi="Segoe UI" w:cs="Segoe UI"/>
          <w:color w:val="auto"/>
        </w:rPr>
        <w:t>_testData$predicted)</w:t>
      </w:r>
    </w:p>
    <w:p w14:paraId="0E4FD2C9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</w:p>
    <w:p w14:paraId="275627E3" w14:textId="77777777" w:rsidR="00E3260A" w:rsidRPr="00E3260A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E3260A">
        <w:rPr>
          <w:rFonts w:ascii="Segoe UI" w:eastAsia="Times New Roman" w:hAnsi="Segoe UI" w:cs="Segoe UI"/>
          <w:color w:val="auto"/>
        </w:rPr>
        <w:t>percent_nn&lt;-sum(ifelse(round(nn_testData$</w:t>
      </w:r>
      <w:proofErr w:type="gramStart"/>
      <w:r w:rsidRPr="00E3260A">
        <w:rPr>
          <w:rFonts w:ascii="Segoe UI" w:eastAsia="Times New Roman" w:hAnsi="Segoe UI" w:cs="Segoe UI"/>
          <w:color w:val="auto"/>
        </w:rPr>
        <w:t>predicted)=</w:t>
      </w:r>
      <w:proofErr w:type="gramEnd"/>
      <w:r w:rsidRPr="00E3260A">
        <w:rPr>
          <w:rFonts w:ascii="Segoe UI" w:eastAsia="Times New Roman" w:hAnsi="Segoe UI" w:cs="Segoe UI"/>
          <w:color w:val="auto"/>
        </w:rPr>
        <w:t>=nn_testData$Satisfaction,1,0))/length(nn_testData$predicted)</w:t>
      </w:r>
    </w:p>
    <w:p w14:paraId="56875FAD" w14:textId="2F44F227" w:rsidR="00E3260A" w:rsidRPr="00715E15" w:rsidRDefault="00E3260A" w:rsidP="00E3260A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E3260A">
        <w:rPr>
          <w:rFonts w:ascii="Segoe UI" w:eastAsia="Times New Roman" w:hAnsi="Segoe UI" w:cs="Segoe UI"/>
          <w:color w:val="auto"/>
        </w:rPr>
        <w:t>percent_nn</w:t>
      </w:r>
      <w:proofErr w:type="spellEnd"/>
    </w:p>
    <w:p w14:paraId="669FCB0D" w14:textId="77777777" w:rsidR="00A84D8D" w:rsidRDefault="00A84D8D" w:rsidP="00A84D8D"/>
    <w:p w14:paraId="346CD1C5" w14:textId="73D57D29" w:rsidR="00374375" w:rsidRPr="00A84D8D" w:rsidRDefault="00CB4C20" w:rsidP="00A84D8D">
      <w:r>
        <w:t>The neural net gate the highest accuracy at 72%</w:t>
      </w:r>
    </w:p>
    <w:p w14:paraId="2A4F8133" w14:textId="5B6FAF2A" w:rsidR="00A058AB" w:rsidRDefault="00A058AB" w:rsidP="00A058AB">
      <w:pPr>
        <w:pStyle w:val="Heading1"/>
        <w:jc w:val="both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Visualization</w:t>
      </w:r>
    </w:p>
    <w:p w14:paraId="723AB6D5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715E15">
        <w:rPr>
          <w:rFonts w:ascii="Calibri" w:eastAsia="Times New Roman" w:hAnsi="Calibri" w:cs="Calibri"/>
          <w:b/>
          <w:bCs/>
          <w:color w:val="auto"/>
        </w:rPr>
        <w:t>Visualizations based on Significant LM vars</w:t>
      </w:r>
      <w:r w:rsidRPr="00715E15">
        <w:rPr>
          <w:rFonts w:ascii="Calibri" w:eastAsia="Times New Roman" w:hAnsi="Calibri" w:cs="Calibri"/>
          <w:color w:val="auto"/>
        </w:rPr>
        <w:t> </w:t>
      </w:r>
    </w:p>
    <w:p w14:paraId="5184EC49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73697D5D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715E15">
        <w:rPr>
          <w:rFonts w:ascii="Calibri" w:eastAsia="Times New Roman" w:hAnsi="Calibri" w:cs="Calibri"/>
          <w:b/>
          <w:bCs/>
          <w:color w:val="auto"/>
        </w:rPr>
        <w:t>Airline Status</w:t>
      </w:r>
      <w:r w:rsidRPr="00715E15">
        <w:rPr>
          <w:rFonts w:ascii="Calibri" w:eastAsia="Times New Roman" w:hAnsi="Calibri" w:cs="Calibri"/>
          <w:color w:val="auto"/>
        </w:rPr>
        <w:t> </w:t>
      </w:r>
    </w:p>
    <w:p w14:paraId="30FB589D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715E15">
        <w:rPr>
          <w:rFonts w:ascii="Calibri" w:eastAsia="Times New Roman" w:hAnsi="Calibri" w:cs="Calibri"/>
          <w:color w:val="auto"/>
        </w:rPr>
        <w:t>#ggplot(</w:t>
      </w:r>
      <w:proofErr w:type="gramStart"/>
      <w:r w:rsidRPr="00715E15">
        <w:rPr>
          <w:rFonts w:ascii="Calibri" w:eastAsia="Times New Roman" w:hAnsi="Calibri" w:cs="Calibri"/>
          <w:color w:val="auto"/>
        </w:rPr>
        <w:t>surveyDataRaw,aes</w:t>
      </w:r>
      <w:proofErr w:type="gramEnd"/>
      <w:r w:rsidRPr="00715E15">
        <w:rPr>
          <w:rFonts w:ascii="Calibri" w:eastAsia="Times New Roman" w:hAnsi="Calibri" w:cs="Calibri"/>
          <w:color w:val="auto"/>
        </w:rPr>
        <w:t>(Airline_Status)) + </w:t>
      </w:r>
      <w:proofErr w:type="spellStart"/>
      <w:r w:rsidRPr="00715E15">
        <w:rPr>
          <w:rFonts w:ascii="Calibri" w:eastAsia="Times New Roman" w:hAnsi="Calibri" w:cs="Calibri"/>
          <w:color w:val="auto"/>
        </w:rPr>
        <w:t>geom_histogram</w:t>
      </w:r>
      <w:proofErr w:type="spellEnd"/>
      <w:r w:rsidRPr="00715E15">
        <w:rPr>
          <w:rFonts w:ascii="Calibri" w:eastAsia="Times New Roman" w:hAnsi="Calibri" w:cs="Calibri"/>
          <w:color w:val="auto"/>
        </w:rPr>
        <w:t>(stat="count") </w:t>
      </w:r>
    </w:p>
    <w:p w14:paraId="35835461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715E15">
        <w:rPr>
          <w:rFonts w:ascii="Calibri" w:eastAsia="Times New Roman" w:hAnsi="Calibri" w:cs="Calibri"/>
          <w:color w:val="auto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</w:rPr>
        <w:t>(</w:t>
      </w:r>
      <w:proofErr w:type="spellStart"/>
      <w:proofErr w:type="gramStart"/>
      <w:r w:rsidRPr="00715E15">
        <w:rPr>
          <w:rFonts w:ascii="Calibri" w:eastAsia="Times New Roman" w:hAnsi="Calibri" w:cs="Calibri"/>
          <w:color w:val="auto"/>
        </w:rPr>
        <w:t>surveyDataRaw,aes</w:t>
      </w:r>
      <w:proofErr w:type="spellEnd"/>
      <w:proofErr w:type="gramEnd"/>
      <w:r w:rsidRPr="00715E15">
        <w:rPr>
          <w:rFonts w:ascii="Calibri" w:eastAsia="Times New Roman" w:hAnsi="Calibri" w:cs="Calibri"/>
          <w:color w:val="auto"/>
        </w:rPr>
        <w:t>(y=</w:t>
      </w:r>
      <w:proofErr w:type="spellStart"/>
      <w:r w:rsidRPr="00715E15">
        <w:rPr>
          <w:rFonts w:ascii="Calibri" w:eastAsia="Times New Roman" w:hAnsi="Calibri" w:cs="Calibri"/>
          <w:color w:val="auto"/>
        </w:rPr>
        <w:t>Satisfaction,x</w:t>
      </w:r>
      <w:proofErr w:type="spellEnd"/>
      <w:r w:rsidRPr="00715E15">
        <w:rPr>
          <w:rFonts w:ascii="Calibri" w:eastAsia="Times New Roman" w:hAnsi="Calibri" w:cs="Calibri"/>
          <w:color w:val="auto"/>
        </w:rPr>
        <w:t>=</w:t>
      </w:r>
      <w:proofErr w:type="spellStart"/>
      <w:r w:rsidRPr="00715E15">
        <w:rPr>
          <w:rFonts w:ascii="Calibri" w:eastAsia="Times New Roman" w:hAnsi="Calibri" w:cs="Calibri"/>
          <w:color w:val="auto"/>
        </w:rPr>
        <w:t>Airline_Status</w:t>
      </w:r>
      <w:proofErr w:type="spellEnd"/>
      <w:r w:rsidRPr="00715E15">
        <w:rPr>
          <w:rFonts w:ascii="Calibri" w:eastAsia="Times New Roman" w:hAnsi="Calibri" w:cs="Calibri"/>
          <w:color w:val="auto"/>
        </w:rPr>
        <w:t>)) + </w:t>
      </w:r>
      <w:proofErr w:type="spellStart"/>
      <w:r w:rsidRPr="00715E15">
        <w:rPr>
          <w:rFonts w:ascii="Calibri" w:eastAsia="Times New Roman" w:hAnsi="Calibri" w:cs="Calibri"/>
          <w:color w:val="auto"/>
        </w:rPr>
        <w:t>geom_boxplot</w:t>
      </w:r>
      <w:proofErr w:type="spellEnd"/>
      <w:r w:rsidRPr="00715E15">
        <w:rPr>
          <w:rFonts w:ascii="Calibri" w:eastAsia="Times New Roman" w:hAnsi="Calibri" w:cs="Calibri"/>
          <w:color w:val="auto"/>
        </w:rPr>
        <w:t>() </w:t>
      </w:r>
    </w:p>
    <w:p w14:paraId="0A48E2CF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715E15">
        <w:rPr>
          <w:rFonts w:ascii="Calibri" w:eastAsia="Times New Roman" w:hAnsi="Calibri" w:cs="Calibri"/>
          <w:color w:val="auto"/>
        </w:rPr>
        <w:t> </w:t>
      </w:r>
    </w:p>
    <w:p w14:paraId="2931E350" w14:textId="0CE7D8C2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715E15">
        <w:rPr>
          <w:rFonts w:ascii="Calibri" w:eastAsia="Times New Roman" w:hAnsi="Calibri" w:cs="Calibri"/>
          <w:color w:val="auto"/>
        </w:rPr>
        <w:t># Except</w:t>
      </w:r>
      <w:r w:rsidR="00E930B8">
        <w:rPr>
          <w:rFonts w:ascii="Calibri" w:eastAsia="Times New Roman" w:hAnsi="Calibri" w:cs="Calibri"/>
          <w:color w:val="auto"/>
        </w:rPr>
        <w:t xml:space="preserve"> for</w:t>
      </w:r>
      <w:r w:rsidRPr="00715E15">
        <w:rPr>
          <w:rFonts w:ascii="Calibri" w:eastAsia="Times New Roman" w:hAnsi="Calibri" w:cs="Calibri"/>
          <w:color w:val="auto"/>
        </w:rPr>
        <w:t xml:space="preserve"> Blue, the rest of the class have </w:t>
      </w:r>
      <w:r w:rsidR="00E930B8">
        <w:rPr>
          <w:rFonts w:ascii="Calibri" w:eastAsia="Times New Roman" w:hAnsi="Calibri" w:cs="Calibri"/>
          <w:color w:val="auto"/>
        </w:rPr>
        <w:t xml:space="preserve">a </w:t>
      </w:r>
      <w:r w:rsidRPr="00715E15">
        <w:rPr>
          <w:rFonts w:ascii="Calibri" w:eastAsia="Times New Roman" w:hAnsi="Calibri" w:cs="Calibri"/>
          <w:color w:val="auto"/>
        </w:rPr>
        <w:t>higher average satisfaction score </w:t>
      </w:r>
    </w:p>
    <w:p w14:paraId="79EA2BCE" w14:textId="06948303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FB2D51A" wp14:editId="5A2AFD7F">
            <wp:extent cx="5486400" cy="32613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279F836F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2D820E12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715E15">
        <w:rPr>
          <w:rFonts w:ascii="Calibri" w:eastAsia="Times New Roman" w:hAnsi="Calibri" w:cs="Calibri"/>
          <w:b/>
          <w:bCs/>
          <w:color w:val="auto"/>
        </w:rPr>
        <w:t>Age</w:t>
      </w:r>
      <w:r w:rsidRPr="00715E15">
        <w:rPr>
          <w:rFonts w:ascii="Calibri" w:eastAsia="Times New Roman" w:hAnsi="Calibri" w:cs="Calibri"/>
          <w:color w:val="auto"/>
        </w:rPr>
        <w:t> </w:t>
      </w:r>
    </w:p>
    <w:p w14:paraId="71628CB9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715E15">
        <w:rPr>
          <w:rFonts w:ascii="Calibri" w:eastAsia="Times New Roman" w:hAnsi="Calibri" w:cs="Calibri"/>
          <w:color w:val="auto"/>
        </w:rPr>
        <w:t>#ggplot(</w:t>
      </w:r>
      <w:proofErr w:type="gramStart"/>
      <w:r w:rsidRPr="00715E15">
        <w:rPr>
          <w:rFonts w:ascii="Calibri" w:eastAsia="Times New Roman" w:hAnsi="Calibri" w:cs="Calibri"/>
          <w:color w:val="auto"/>
        </w:rPr>
        <w:t>surveyDataRaw,aes</w:t>
      </w:r>
      <w:proofErr w:type="gramEnd"/>
      <w:r w:rsidRPr="00715E15">
        <w:rPr>
          <w:rFonts w:ascii="Calibri" w:eastAsia="Times New Roman" w:hAnsi="Calibri" w:cs="Calibri"/>
          <w:color w:val="auto"/>
        </w:rPr>
        <w:t>(Age)) + </w:t>
      </w:r>
      <w:proofErr w:type="spellStart"/>
      <w:r w:rsidRPr="00715E15">
        <w:rPr>
          <w:rFonts w:ascii="Calibri" w:eastAsia="Times New Roman" w:hAnsi="Calibri" w:cs="Calibri"/>
          <w:color w:val="auto"/>
        </w:rPr>
        <w:t>geom_histogram</w:t>
      </w:r>
      <w:proofErr w:type="spellEnd"/>
      <w:r w:rsidRPr="00715E15">
        <w:rPr>
          <w:rFonts w:ascii="Calibri" w:eastAsia="Times New Roman" w:hAnsi="Calibri" w:cs="Calibri"/>
          <w:color w:val="auto"/>
        </w:rPr>
        <w:t>(stat="</w:t>
      </w:r>
      <w:proofErr w:type="spellStart"/>
      <w:r w:rsidRPr="00715E15">
        <w:rPr>
          <w:rFonts w:ascii="Calibri" w:eastAsia="Times New Roman" w:hAnsi="Calibri" w:cs="Calibri"/>
          <w:color w:val="auto"/>
        </w:rPr>
        <w:t>count",line</w:t>
      </w:r>
      <w:proofErr w:type="spellEnd"/>
      <w:r w:rsidRPr="00715E15">
        <w:rPr>
          <w:rFonts w:ascii="Calibri" w:eastAsia="Times New Roman" w:hAnsi="Calibri" w:cs="Calibri"/>
          <w:color w:val="auto"/>
        </w:rPr>
        <w:t>="blue") </w:t>
      </w:r>
    </w:p>
    <w:p w14:paraId="6CBD7A48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proofErr w:type="spellStart"/>
      <w:r w:rsidRPr="00715E15">
        <w:rPr>
          <w:rFonts w:ascii="Calibri" w:eastAsia="Times New Roman" w:hAnsi="Calibri" w:cs="Calibri"/>
          <w:color w:val="auto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</w:rPr>
        <w:t>(</w:t>
      </w:r>
      <w:proofErr w:type="spellStart"/>
      <w:proofErr w:type="gramStart"/>
      <w:r w:rsidRPr="00715E15">
        <w:rPr>
          <w:rFonts w:ascii="Calibri" w:eastAsia="Times New Roman" w:hAnsi="Calibri" w:cs="Calibri"/>
          <w:color w:val="auto"/>
        </w:rPr>
        <w:t>surveyDataRaw,aes</w:t>
      </w:r>
      <w:proofErr w:type="spellEnd"/>
      <w:proofErr w:type="gramEnd"/>
      <w:r w:rsidRPr="00715E15">
        <w:rPr>
          <w:rFonts w:ascii="Calibri" w:eastAsia="Times New Roman" w:hAnsi="Calibri" w:cs="Calibri"/>
          <w:color w:val="auto"/>
        </w:rPr>
        <w:t>(y=</w:t>
      </w:r>
      <w:proofErr w:type="spellStart"/>
      <w:r w:rsidRPr="00715E15">
        <w:rPr>
          <w:rFonts w:ascii="Calibri" w:eastAsia="Times New Roman" w:hAnsi="Calibri" w:cs="Calibri"/>
          <w:color w:val="auto"/>
        </w:rPr>
        <w:t>Satisfaction,x</w:t>
      </w:r>
      <w:proofErr w:type="spellEnd"/>
      <w:r w:rsidRPr="00715E15">
        <w:rPr>
          <w:rFonts w:ascii="Calibri" w:eastAsia="Times New Roman" w:hAnsi="Calibri" w:cs="Calibri"/>
          <w:color w:val="auto"/>
        </w:rPr>
        <w:t>=Age)) + </w:t>
      </w:r>
      <w:proofErr w:type="spellStart"/>
      <w:r w:rsidRPr="00715E15">
        <w:rPr>
          <w:rFonts w:ascii="Calibri" w:eastAsia="Times New Roman" w:hAnsi="Calibri" w:cs="Calibri"/>
          <w:color w:val="auto"/>
        </w:rPr>
        <w:t>geom_smooth</w:t>
      </w:r>
      <w:proofErr w:type="spellEnd"/>
      <w:r w:rsidRPr="00715E15">
        <w:rPr>
          <w:rFonts w:ascii="Calibri" w:eastAsia="Times New Roman" w:hAnsi="Calibri" w:cs="Calibri"/>
          <w:color w:val="auto"/>
        </w:rPr>
        <w:t>(method="</w:t>
      </w:r>
      <w:proofErr w:type="spellStart"/>
      <w:r w:rsidRPr="00715E15">
        <w:rPr>
          <w:rFonts w:ascii="Calibri" w:eastAsia="Times New Roman" w:hAnsi="Calibri" w:cs="Calibri"/>
          <w:color w:val="auto"/>
        </w:rPr>
        <w:t>glm</w:t>
      </w:r>
      <w:proofErr w:type="spellEnd"/>
      <w:r w:rsidRPr="00715E15">
        <w:rPr>
          <w:rFonts w:ascii="Calibri" w:eastAsia="Times New Roman" w:hAnsi="Calibri" w:cs="Calibri"/>
          <w:color w:val="auto"/>
        </w:rPr>
        <w:t>") + </w:t>
      </w:r>
      <w:proofErr w:type="spellStart"/>
      <w:r w:rsidRPr="00715E15">
        <w:rPr>
          <w:rFonts w:ascii="Calibri" w:eastAsia="Times New Roman" w:hAnsi="Calibri" w:cs="Calibri"/>
          <w:color w:val="auto"/>
        </w:rPr>
        <w:t>geom_count</w:t>
      </w:r>
      <w:proofErr w:type="spellEnd"/>
      <w:r w:rsidRPr="00715E15">
        <w:rPr>
          <w:rFonts w:ascii="Calibri" w:eastAsia="Times New Roman" w:hAnsi="Calibri" w:cs="Calibri"/>
          <w:color w:val="auto"/>
        </w:rPr>
        <w:t>() </w:t>
      </w:r>
    </w:p>
    <w:p w14:paraId="3C091DB5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715E15">
        <w:rPr>
          <w:rFonts w:ascii="Calibri" w:eastAsia="Times New Roman" w:hAnsi="Calibri" w:cs="Calibri"/>
          <w:color w:val="auto"/>
        </w:rPr>
        <w:t>#We can see the satisfaction decreases as age increases </w:t>
      </w:r>
    </w:p>
    <w:p w14:paraId="44C584D7" w14:textId="1DDB64CE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drawing>
          <wp:inline distT="0" distB="0" distL="0" distR="0" wp14:anchorId="6AA63A82" wp14:editId="2DF4B436">
            <wp:extent cx="4386470" cy="260751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470" cy="26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68860F02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79FAB6EF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2248EEA7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>Gender</w:t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62F85202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#ggplot(</w:t>
      </w:r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(Gender))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geom_histogram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(stat="count") </w:t>
      </w:r>
    </w:p>
    <w:p w14:paraId="6B6F12A8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lastRenderedPageBreak/>
        <w:t>ggplot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spellEnd"/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(y=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Satisfaction,x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=Gender))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geom_boxplot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1F2BA182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67DFB00C" w14:textId="35733B41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The mean and lower quatre is same for female, which means female tend to score as low </w:t>
      </w:r>
    </w:p>
    <w:p w14:paraId="0B71A291" w14:textId="4BC1E2A2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drawing>
          <wp:inline distT="0" distB="0" distL="0" distR="0" wp14:anchorId="061F74EE" wp14:editId="65A63702">
            <wp:extent cx="4614730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7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21763EDD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505661E0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1CF5B40E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19094339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#No of flights </w:t>
      </w:r>
    </w:p>
    <w:p w14:paraId="136495C9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#ggplot(</w:t>
      </w:r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(No_of_Flights_p.a.))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geom_histogram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(stat="count") </w:t>
      </w:r>
    </w:p>
    <w:p w14:paraId="14D2FCB7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spellEnd"/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(y=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Satisfaction,x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=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No_of_Flights_p.a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.))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geom_smooth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(method="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glm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")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geom_count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7D35B0E6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 the higher the number of </w:t>
      </w:r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flight</w:t>
      </w:r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 the lower the score is </w:t>
      </w:r>
    </w:p>
    <w:p w14:paraId="0FD05F25" w14:textId="43AB57AD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D590EB" wp14:editId="7E5990D7">
            <wp:extent cx="5486400" cy="32613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47DEBE05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472CACC5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#Type_of_Travel </w:t>
      </w:r>
    </w:p>
    <w:p w14:paraId="17ECCB13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spellEnd"/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Type_of_Travel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geom_histogram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(stat="count") </w:t>
      </w:r>
    </w:p>
    <w:p w14:paraId="723752A5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spellEnd"/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(y=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Satisfaction,x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=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Type_of_Travel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geom_boxplot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4F6A6D5D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40F27881" w14:textId="05E2D330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Southeast has more business Travelers</w:t>
      </w:r>
      <w:r w:rsidR="00E930B8">
        <w:rPr>
          <w:rFonts w:ascii="Calibri" w:eastAsia="Times New Roman" w:hAnsi="Calibri" w:cs="Calibri"/>
          <w:color w:val="auto"/>
          <w:sz w:val="24"/>
          <w:szCs w:val="24"/>
        </w:rPr>
        <w:t xml:space="preserve">, </w:t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and Personal travelers tend to score us less </w:t>
      </w:r>
    </w:p>
    <w:p w14:paraId="3105C009" w14:textId="22CED79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drawing>
          <wp:inline distT="0" distB="0" distL="0" distR="0" wp14:anchorId="3F258BFF" wp14:editId="5941D3B5">
            <wp:extent cx="5486400" cy="32613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44A4E493" w14:textId="64A1B979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787C99" wp14:editId="38F71401">
            <wp:extent cx="5486400" cy="32613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04E1A3F0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5F5ADB11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>Eating_and_Drinking_at_Airport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3B9313D0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#ggplot(</w:t>
      </w:r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(Eating_and_Drinking_at_Airport))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geom_histogram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(stat="count") </w:t>
      </w:r>
    </w:p>
    <w:p w14:paraId="146BD6FA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spellEnd"/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Eating_and_Drinking_at_Airport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)) + </w:t>
      </w:r>
      <w:proofErr w:type="spellStart"/>
      <w:r w:rsidRPr="00715E15">
        <w:rPr>
          <w:rFonts w:ascii="Calibri" w:eastAsia="Times New Roman" w:hAnsi="Calibri" w:cs="Calibri"/>
          <w:color w:val="000000"/>
          <w:sz w:val="24"/>
          <w:szCs w:val="24"/>
          <w:shd w:val="clear" w:color="auto" w:fill="FFE5E5"/>
        </w:rPr>
        <w:t>geom_boxplot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0822E215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#ggplot(</w:t>
      </w:r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(y=Satisfaction,x=Eating_and_Drinking_at_Airport))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geom_smooth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(method="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glm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")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geom_count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3D47E804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0A9CB7A0" w14:textId="24A80168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 xml:space="preserve">Concentrated on lower </w:t>
      </w:r>
      <w:r w:rsidR="0040001D">
        <w:rPr>
          <w:rFonts w:ascii="Calibri" w:eastAsia="Times New Roman" w:hAnsi="Calibri" w:cs="Calibri"/>
          <w:color w:val="auto"/>
          <w:sz w:val="24"/>
          <w:szCs w:val="24"/>
        </w:rPr>
        <w:t>10's</w:t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 xml:space="preserve"> and </w:t>
      </w:r>
      <w:r w:rsidR="0067695F">
        <w:rPr>
          <w:rFonts w:ascii="Calibri" w:eastAsia="Times New Roman" w:hAnsi="Calibri" w:cs="Calibri"/>
          <w:color w:val="auto"/>
          <w:sz w:val="24"/>
          <w:szCs w:val="24"/>
        </w:rPr>
        <w:t xml:space="preserve">a </w:t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lot of outliers </w:t>
      </w:r>
    </w:p>
    <w:p w14:paraId="393D2441" w14:textId="3AD4FABB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F50AD96" wp14:editId="22D14B52">
            <wp:extent cx="5486400" cy="32613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79A4B51D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3EC52221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2BBB2AED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 w:rsidRPr="00715E15">
        <w:rPr>
          <w:rFonts w:ascii="Calibri" w:eastAsia="Times New Roman" w:hAnsi="Calibri" w:cs="Calibri"/>
          <w:b/>
          <w:bCs/>
          <w:color w:val="auto"/>
        </w:rPr>
        <w:t>Class</w:t>
      </w:r>
      <w:r w:rsidRPr="00715E15">
        <w:rPr>
          <w:rFonts w:ascii="Calibri" w:eastAsia="Times New Roman" w:hAnsi="Calibri" w:cs="Calibri"/>
          <w:color w:val="auto"/>
        </w:rPr>
        <w:t> </w:t>
      </w:r>
    </w:p>
    <w:p w14:paraId="466A7EE5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spellEnd"/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(Class))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geom_histogram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(stat="count") </w:t>
      </w:r>
    </w:p>
    <w:p w14:paraId="7E92E4E3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spellEnd"/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(y=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Satisfaction,x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=Class))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geom_boxplot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6463E687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678FB1DE" w14:textId="3A3A3CB9" w:rsidR="00715E15" w:rsidRPr="00715E15" w:rsidRDefault="0067695F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</w:rPr>
      </w:pPr>
      <w:r>
        <w:rPr>
          <w:rFonts w:ascii="Calibri" w:eastAsia="Times New Roman" w:hAnsi="Calibri" w:cs="Calibri"/>
          <w:color w:val="auto"/>
        </w:rPr>
        <w:t>A lot</w:t>
      </w:r>
      <w:r w:rsidR="00715E15" w:rsidRPr="00715E15">
        <w:rPr>
          <w:rFonts w:ascii="Calibri" w:eastAsia="Times New Roman" w:hAnsi="Calibri" w:cs="Calibri"/>
          <w:color w:val="auto"/>
        </w:rPr>
        <w:t xml:space="preserve"> of Economy Travelers &amp; Economy Plus tends to score us lower </w:t>
      </w:r>
    </w:p>
    <w:p w14:paraId="0EA76FE9" w14:textId="33DBEAFC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200938" wp14:editId="56A61738">
            <wp:extent cx="5486400" cy="32613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487D0474" w14:textId="46A55F85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drawing>
          <wp:inline distT="0" distB="0" distL="0" distR="0" wp14:anchorId="590E65E2" wp14:editId="4B4CC510">
            <wp:extent cx="5486400" cy="32613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7F20A290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22097902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>Scheduled_Departure_Hour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6073FD98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spellEnd"/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Scheduled_Departure_Hour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geom_histogram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(stat="count") </w:t>
      </w:r>
    </w:p>
    <w:p w14:paraId="5CD48F14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6181CA74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Typical Business Hours with some service during Night </w:t>
      </w:r>
    </w:p>
    <w:p w14:paraId="4B40BC53" w14:textId="01D7DDA0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8678651" wp14:editId="4C81114D">
            <wp:extent cx="5486400" cy="32613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0D85A37B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5ADD6BAA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>Flight_time_in_minutes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7B784B9F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50F9FE0F" w14:textId="6687D2A5" w:rsidR="00715E15" w:rsidRPr="00715E15" w:rsidRDefault="0067695F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rFonts w:ascii="Calibri" w:eastAsia="Times New Roman" w:hAnsi="Calibri" w:cs="Calibri"/>
          <w:color w:val="auto"/>
          <w:sz w:val="24"/>
          <w:szCs w:val="24"/>
        </w:rPr>
        <w:t>A lot</w:t>
      </w:r>
      <w:r w:rsidR="00715E15" w:rsidRPr="00715E15">
        <w:rPr>
          <w:rFonts w:ascii="Calibri" w:eastAsia="Times New Roman" w:hAnsi="Calibri" w:cs="Calibri"/>
          <w:color w:val="auto"/>
          <w:sz w:val="24"/>
          <w:szCs w:val="24"/>
        </w:rPr>
        <w:t> of short flights indicates more of a regional airline </w:t>
      </w:r>
    </w:p>
    <w:p w14:paraId="2194637D" w14:textId="25DDBA72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drawing>
          <wp:inline distT="0" distB="0" distL="0" distR="0" wp14:anchorId="56988487" wp14:editId="6B5B81AA">
            <wp:extent cx="5486400" cy="3261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54B96450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674A29DA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23347367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lastRenderedPageBreak/>
        <w:t>Moderating Variables </w:t>
      </w:r>
    </w:p>
    <w:p w14:paraId="2E3BFCC7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4E5D2746" w14:textId="03A902F3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</w:t>
      </w:r>
      <w:r w:rsidRPr="00715E15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>Age vs</w:t>
      </w:r>
      <w:r w:rsidR="0067695F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>.</w:t>
      </w:r>
      <w:r w:rsidRPr="00715E15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 xml:space="preserve"> Others</w:t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66B87F1F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</w:t>
      </w:r>
      <w:r w:rsidRPr="00715E15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>Age vs </w:t>
      </w:r>
      <w:proofErr w:type="spellStart"/>
      <w:r w:rsidRPr="00715E15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>Percent_of_Flight_with_other_Airlines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4EF1A82B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ggplot(</w:t>
      </w:r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(x=Age,y=Percent_of_Flight_with_other_Airlines,color=Satisfaction))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geom_smooth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(color="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red",method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="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glm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")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geom_count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27CD66A5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0DE7866F" w14:textId="7D83EC79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It appears all of the travelers took at least one other </w:t>
      </w:r>
      <w:r w:rsidR="007C6631">
        <w:rPr>
          <w:rFonts w:ascii="Calibri" w:eastAsia="Times New Roman" w:hAnsi="Calibri" w:cs="Calibri"/>
          <w:color w:val="auto"/>
          <w:sz w:val="24"/>
          <w:szCs w:val="24"/>
        </w:rPr>
        <w:t>Flight</w:t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061D1689" w14:textId="7E790439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drawing>
          <wp:inline distT="0" distB="0" distL="0" distR="0" wp14:anchorId="3421043D" wp14:editId="716E17C5">
            <wp:extent cx="5486400" cy="32613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24F640D1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16214A80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1633C94C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>Age vs No._</w:t>
      </w:r>
      <w:proofErr w:type="spellStart"/>
      <w:r w:rsidRPr="00715E15">
        <w:rPr>
          <w:rFonts w:ascii="Calibri" w:eastAsia="Times New Roman" w:hAnsi="Calibri" w:cs="Calibri"/>
          <w:b/>
          <w:bCs/>
          <w:color w:val="auto"/>
          <w:sz w:val="24"/>
          <w:szCs w:val="24"/>
        </w:rPr>
        <w:t>of_other_Loyalty_Cards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5BBE364F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ggplot(</w:t>
      </w:r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(x=Age,y=No._of_other_Loyalty_Cards,color=Satisfaction))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geom_smooth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(color="red")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geom_count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2B365C67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5F839DE1" w14:textId="0E1E7584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AC5FCA" wp14:editId="6B3850A9">
            <wp:extent cx="5486400" cy="3261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574C9EFF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317C89CF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</w:t>
      </w:r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Age:Eating</w:t>
      </w:r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_and_Drinking_at_Airport </w:t>
      </w:r>
    </w:p>
    <w:p w14:paraId="11BF96A1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ggplot(</w:t>
      </w:r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(x=Age,y=Eating_and_Drinking_at_Airport,color=Satisfaction))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geom_smooth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(color="red")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geom_point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7E025C73" w14:textId="5A9478BD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drawing>
          <wp:inline distT="0" distB="0" distL="0" distR="0" wp14:anchorId="7CE3BB18" wp14:editId="519D0DFB">
            <wp:extent cx="5486400" cy="32613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3BA1B04C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44F52BA6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0C98698E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lastRenderedPageBreak/>
        <w:t>#Age vs Satisfaction </w:t>
      </w:r>
    </w:p>
    <w:p w14:paraId="4E1635CA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surveyDataRaw,aes</w:t>
      </w:r>
      <w:proofErr w:type="spellEnd"/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(x=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Age,y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=Satisfaction))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geom_smooth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(color="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red",method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="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glm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")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geom_count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451A71FB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22937DBB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Satisfaction goes down with age </w:t>
      </w:r>
    </w:p>
    <w:p w14:paraId="0F4B36B8" w14:textId="306061E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drawing>
          <wp:inline distT="0" distB="0" distL="0" distR="0" wp14:anchorId="478D8B84" wp14:editId="4A7C4F29">
            <wp:extent cx="5486400" cy="3261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537EE4C5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461B2EAF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#Type_of_TravelMileage_</w:t>
      </w:r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tickets:No.</w:t>
      </w:r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_of_other_Loyalty_Cards </w:t>
      </w:r>
    </w:p>
    <w:p w14:paraId="1BDAD69A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[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surveyDataRaw$Type_of_Travel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=="Mileage tickets",],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aes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(x=No._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of_other_Loyalty_Cards,y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=Satisfaction)) 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geom_count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ggtitle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("Mileage Tickets")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geom_smooth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3567A26B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63CEBFDB" w14:textId="4739DD31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2E3447" wp14:editId="16804891">
            <wp:extent cx="5486400" cy="3261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0DA31E5C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45D0752E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715E15">
        <w:rPr>
          <w:rFonts w:ascii="Calibri" w:eastAsia="Times New Roman" w:hAnsi="Calibri" w:cs="Calibri"/>
          <w:color w:val="auto"/>
          <w:sz w:val="24"/>
          <w:szCs w:val="24"/>
        </w:rPr>
        <w:t>#Type_of_TravelPersonal_</w:t>
      </w:r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Travel:Scheduled</w:t>
      </w:r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_Departure_Hour </w:t>
      </w:r>
    </w:p>
    <w:p w14:paraId="692C43AB" w14:textId="77777777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proofErr w:type="gram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ggplot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</w:t>
      </w:r>
      <w:proofErr w:type="spellStart"/>
      <w:proofErr w:type="gram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[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surveyDataRaw$Type_of_Travel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=="Personal Travel",],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aes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(x=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Scheduled_Departure_Hour,y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=Satisfaction)) 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geom_count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 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ggtitle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("Personal Travel")+ </w:t>
      </w:r>
      <w:proofErr w:type="spellStart"/>
      <w:r w:rsidRPr="00715E15">
        <w:rPr>
          <w:rFonts w:ascii="Calibri" w:eastAsia="Times New Roman" w:hAnsi="Calibri" w:cs="Calibri"/>
          <w:color w:val="auto"/>
          <w:sz w:val="24"/>
          <w:szCs w:val="24"/>
        </w:rPr>
        <w:t>geom_smooth</w:t>
      </w:r>
      <w:proofErr w:type="spellEnd"/>
      <w:r w:rsidRPr="00715E15">
        <w:rPr>
          <w:rFonts w:ascii="Calibri" w:eastAsia="Times New Roman" w:hAnsi="Calibri" w:cs="Calibri"/>
          <w:color w:val="auto"/>
          <w:sz w:val="24"/>
          <w:szCs w:val="24"/>
        </w:rPr>
        <w:t>() </w:t>
      </w:r>
    </w:p>
    <w:p w14:paraId="622CEEC8" w14:textId="5618EA59" w:rsidR="00715E15" w:rsidRPr="00715E15" w:rsidRDefault="00715E15" w:rsidP="00715E15">
      <w:pPr>
        <w:spacing w:before="0" w:after="0" w:line="240" w:lineRule="auto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3983BCB" wp14:editId="1ADC115B">
            <wp:extent cx="5486400" cy="5267959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E15">
        <w:rPr>
          <w:rFonts w:ascii="Calibri" w:eastAsia="Times New Roman" w:hAnsi="Calibri" w:cs="Calibri"/>
          <w:color w:val="auto"/>
          <w:sz w:val="24"/>
          <w:szCs w:val="24"/>
        </w:rPr>
        <w:t> </w:t>
      </w:r>
    </w:p>
    <w:p w14:paraId="124B15FF" w14:textId="77777777" w:rsidR="00715E15" w:rsidRPr="00715E15" w:rsidRDefault="00715E15" w:rsidP="00715E15"/>
    <w:p w14:paraId="4ADB812C" w14:textId="77777777" w:rsidR="001F2F22" w:rsidRPr="001F2F22" w:rsidRDefault="001F2F22" w:rsidP="001F2F22">
      <w:pPr>
        <w:jc w:val="both"/>
        <w:rPr>
          <w:rFonts w:ascii="Calibri" w:hAnsi="Calibri" w:cs="Calibri"/>
          <w:color w:val="auto"/>
        </w:rPr>
      </w:pPr>
    </w:p>
    <w:p w14:paraId="125E2411" w14:textId="5946FF66" w:rsidR="00A27A30" w:rsidRPr="000556F1" w:rsidRDefault="00A27A30" w:rsidP="00A27A30">
      <w:pPr>
        <w:pStyle w:val="Heading1"/>
        <w:jc w:val="both"/>
        <w:rPr>
          <w:rFonts w:ascii="Calibri" w:hAnsi="Calibri" w:cs="Calibri"/>
          <w:color w:val="FF0000"/>
        </w:rPr>
      </w:pPr>
      <w:r w:rsidRPr="000556F1">
        <w:rPr>
          <w:rFonts w:ascii="Calibri" w:hAnsi="Calibri" w:cs="Calibri"/>
          <w:color w:val="FF0000"/>
        </w:rPr>
        <w:t>Business Questions</w:t>
      </w:r>
      <w:r>
        <w:rPr>
          <w:rFonts w:ascii="Calibri" w:hAnsi="Calibri" w:cs="Calibri"/>
          <w:color w:val="FF0000"/>
        </w:rPr>
        <w:t xml:space="preserve"> Interpretation</w:t>
      </w:r>
    </w:p>
    <w:p w14:paraId="409A6868" w14:textId="42948693" w:rsidR="00A27A30" w:rsidRPr="00CC2504" w:rsidRDefault="00A27A30" w:rsidP="00A27A30">
      <w:pPr>
        <w:jc w:val="both"/>
        <w:rPr>
          <w:rFonts w:ascii="Calibri" w:hAnsi="Calibri" w:cs="Calibri"/>
          <w:color w:val="auto"/>
        </w:rPr>
      </w:pPr>
      <w:r w:rsidRPr="00CC2504">
        <w:rPr>
          <w:rFonts w:ascii="Calibri" w:hAnsi="Calibri" w:cs="Calibri"/>
          <w:color w:val="auto"/>
        </w:rPr>
        <w:t xml:space="preserve">The focus is to improve </w:t>
      </w:r>
      <w:r w:rsidR="008F03A9">
        <w:rPr>
          <w:rFonts w:ascii="Calibri" w:hAnsi="Calibri" w:cs="Calibri"/>
          <w:color w:val="auto"/>
        </w:rPr>
        <w:t xml:space="preserve">the </w:t>
      </w:r>
      <w:r w:rsidR="78B32259" w:rsidRPr="4D178953">
        <w:rPr>
          <w:rFonts w:ascii="Calibri" w:hAnsi="Calibri" w:cs="Calibri"/>
          <w:color w:val="auto"/>
        </w:rPr>
        <w:t>Satisfaction</w:t>
      </w:r>
      <w:r w:rsidRPr="00CC2504">
        <w:rPr>
          <w:rFonts w:ascii="Calibri" w:hAnsi="Calibri" w:cs="Calibri"/>
          <w:color w:val="auto"/>
        </w:rPr>
        <w:t xml:space="preserve"> scores </w:t>
      </w:r>
      <w:r w:rsidR="008F03A9">
        <w:rPr>
          <w:rFonts w:ascii="Calibri" w:hAnsi="Calibri" w:cs="Calibri"/>
          <w:color w:val="auto"/>
        </w:rPr>
        <w:t>of</w:t>
      </w:r>
      <w:r w:rsidRPr="00CC2504">
        <w:rPr>
          <w:rFonts w:ascii="Calibri" w:hAnsi="Calibri" w:cs="Calibri"/>
          <w:color w:val="auto"/>
        </w:rPr>
        <w:t xml:space="preserve"> the airline customers for Southeast Airline Co. </w:t>
      </w:r>
      <w:r w:rsidR="008F03A9">
        <w:rPr>
          <w:rFonts w:ascii="Calibri" w:hAnsi="Calibri" w:cs="Calibri"/>
          <w:color w:val="auto"/>
        </w:rPr>
        <w:t>The customers must be</w:t>
      </w:r>
      <w:r w:rsidRPr="00CC2504">
        <w:rPr>
          <w:rFonts w:ascii="Calibri" w:hAnsi="Calibri" w:cs="Calibri"/>
          <w:color w:val="auto"/>
        </w:rPr>
        <w:t xml:space="preserve"> heard, and the items viewed as negatives are adjusted or </w:t>
      </w:r>
      <w:r w:rsidR="00CF5853">
        <w:rPr>
          <w:rFonts w:ascii="Calibri" w:hAnsi="Calibri" w:cs="Calibri"/>
          <w:color w:val="auto"/>
        </w:rPr>
        <w:t>enhanced</w:t>
      </w:r>
      <w:r w:rsidRPr="00CC2504">
        <w:rPr>
          <w:rFonts w:ascii="Calibri" w:hAnsi="Calibri" w:cs="Calibri"/>
          <w:color w:val="auto"/>
        </w:rPr>
        <w:t xml:space="preserve"> for future service provided by Southeast Airline Co.  We have performed descriptive analysis and data mining to analyze the survey data set to answer the following questions:</w:t>
      </w:r>
    </w:p>
    <w:p w14:paraId="7EA43B83" w14:textId="6AB1B361" w:rsidR="00A27A30" w:rsidRPr="009F4D25" w:rsidRDefault="00A27A30" w:rsidP="00A27A30">
      <w:pPr>
        <w:pStyle w:val="ListParagraph"/>
        <w:numPr>
          <w:ilvl w:val="0"/>
          <w:numId w:val="19"/>
        </w:numPr>
        <w:jc w:val="both"/>
        <w:rPr>
          <w:rStyle w:val="eop"/>
          <w:rFonts w:ascii="Calibri" w:hAnsi="Calibri" w:cs="Calibri"/>
        </w:rPr>
      </w:pP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Based</w:t>
      </w:r>
      <w:r w:rsidR="2AF43BD2"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 on </w:t>
      </w:r>
      <w:r w:rsidR="2AF43BD2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Satisfaction</w:t>
      </w: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, which airlines are performing well, and which are performing poorly?</w:t>
      </w:r>
      <w:r w:rsidRPr="000556F1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7D8C19B5" w14:textId="00555D31" w:rsidR="00A27A30" w:rsidRPr="009F4D25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lastRenderedPageBreak/>
        <w:t xml:space="preserve">The data showed that all airline </w:t>
      </w:r>
      <w:r w:rsidR="00CF5853">
        <w:rPr>
          <w:rStyle w:val="eop"/>
          <w:rFonts w:ascii="Calibri" w:hAnsi="Calibri" w:cs="Calibri"/>
          <w:color w:val="000000"/>
          <w:shd w:val="clear" w:color="auto" w:fill="FFFFFF"/>
        </w:rPr>
        <w:t>companies'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 mean satisfaction </w:t>
      </w:r>
      <w:r w:rsidR="0095352F">
        <w:rPr>
          <w:rStyle w:val="eop"/>
          <w:rFonts w:ascii="Calibri" w:hAnsi="Calibri" w:cs="Calibri"/>
          <w:color w:val="000000"/>
          <w:shd w:val="clear" w:color="auto" w:fill="FFFFFF"/>
        </w:rPr>
        <w:t>scores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 ranged between 3.30 and 3.53. </w:t>
      </w:r>
    </w:p>
    <w:p w14:paraId="02C31E2F" w14:textId="42DF481F" w:rsidR="00A27A30" w:rsidRPr="009F4D25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Southeast Airline </w:t>
      </w:r>
      <w:r w:rsidR="0040001D">
        <w:rPr>
          <w:rStyle w:val="eop"/>
          <w:rFonts w:ascii="Calibri" w:hAnsi="Calibri" w:cs="Calibri"/>
          <w:color w:val="000000"/>
          <w:shd w:val="clear" w:color="auto" w:fill="FFFFFF"/>
        </w:rPr>
        <w:t>Co's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 average score was 3.39</w:t>
      </w:r>
    </w:p>
    <w:p w14:paraId="12699412" w14:textId="141B5737" w:rsidR="00A27A30" w:rsidRPr="00915276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All </w:t>
      </w:r>
      <w:r w:rsidR="0095352F">
        <w:rPr>
          <w:rStyle w:val="eop"/>
          <w:rFonts w:ascii="Calibri" w:hAnsi="Calibri" w:cs="Calibri"/>
          <w:color w:val="000000"/>
          <w:shd w:val="clear" w:color="auto" w:fill="FFFFFF"/>
        </w:rPr>
        <w:t>airlines'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 average scores were within 0.24 of each other; therefore, no significant recommendations could be generated from this question. </w:t>
      </w:r>
    </w:p>
    <w:p w14:paraId="77622358" w14:textId="77777777" w:rsidR="00A27A30" w:rsidRDefault="00A27A30" w:rsidP="00A27A30">
      <w:pPr>
        <w:pStyle w:val="ListParagraph"/>
        <w:ind w:left="1440"/>
        <w:jc w:val="both"/>
        <w:rPr>
          <w:rStyle w:val="eop"/>
          <w:rFonts w:ascii="Calibri" w:hAnsi="Calibri" w:cs="Calibri"/>
          <w:color w:val="000000"/>
          <w:shd w:val="clear" w:color="auto" w:fill="FFFFFF"/>
        </w:rPr>
      </w:pPr>
    </w:p>
    <w:p w14:paraId="0AF2EFA4" w14:textId="77777777" w:rsidR="00A27A30" w:rsidRPr="009F4D25" w:rsidRDefault="00A27A30" w:rsidP="00A27A30">
      <w:pPr>
        <w:pStyle w:val="ListParagraph"/>
        <w:ind w:left="1440"/>
        <w:jc w:val="both"/>
        <w:rPr>
          <w:rStyle w:val="eop"/>
          <w:rFonts w:ascii="Calibri" w:hAnsi="Calibri" w:cs="Calibri"/>
        </w:rPr>
      </w:pPr>
    </w:p>
    <w:p w14:paraId="24E0260B" w14:textId="77777777" w:rsidR="00A27A30" w:rsidRPr="00915276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1AF3AC93" wp14:editId="2CE0FE37">
            <wp:extent cx="4359422" cy="2485476"/>
            <wp:effectExtent l="0" t="0" r="3175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422" cy="248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4811" w14:textId="77777777" w:rsidR="00A27A30" w:rsidRPr="00915276" w:rsidRDefault="00A27A30" w:rsidP="00A27A30">
      <w:pPr>
        <w:pStyle w:val="ListParagraph"/>
        <w:jc w:val="both"/>
        <w:rPr>
          <w:rStyle w:val="normaltextrun"/>
          <w:rFonts w:ascii="Calibri" w:hAnsi="Calibri" w:cs="Calibri"/>
        </w:rPr>
      </w:pPr>
    </w:p>
    <w:p w14:paraId="5F79865F" w14:textId="77777777" w:rsidR="00A27A30" w:rsidRPr="00915276" w:rsidRDefault="00A27A30" w:rsidP="00A27A30">
      <w:pPr>
        <w:pStyle w:val="ListParagraph"/>
        <w:jc w:val="both"/>
        <w:rPr>
          <w:rStyle w:val="normaltextrun"/>
          <w:rFonts w:ascii="Calibri" w:hAnsi="Calibri" w:cs="Calibri"/>
        </w:rPr>
      </w:pPr>
    </w:p>
    <w:p w14:paraId="5424CE51" w14:textId="77777777" w:rsidR="00A27A30" w:rsidRPr="00915276" w:rsidRDefault="00A27A30" w:rsidP="00A27A30">
      <w:pPr>
        <w:pStyle w:val="ListParagraph"/>
        <w:numPr>
          <w:ilvl w:val="0"/>
          <w:numId w:val="19"/>
        </w:numPr>
        <w:jc w:val="both"/>
        <w:rPr>
          <w:rStyle w:val="eop"/>
          <w:rFonts w:ascii="Calibri" w:hAnsi="Calibri" w:cs="Calibri"/>
        </w:rPr>
      </w:pP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How does 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Airline Class</w:t>
      </w: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 affect customer satisfaction based on age group</w:t>
      </w:r>
      <w:r w:rsidRPr="000556F1">
        <w:rPr>
          <w:rStyle w:val="eop"/>
          <w:rFonts w:ascii="Calibri" w:hAnsi="Calibri" w:cs="Calibri"/>
          <w:color w:val="000000"/>
          <w:shd w:val="clear" w:color="auto" w:fill="FFFFFF"/>
        </w:rPr>
        <w:t>?</w:t>
      </w:r>
    </w:p>
    <w:p w14:paraId="230BD12B" w14:textId="6D20014A" w:rsidR="00A27A30" w:rsidRPr="00CC2504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  <w:color w:val="auto"/>
        </w:rPr>
      </w:pPr>
      <w:r w:rsidRPr="00CC2504">
        <w:rPr>
          <w:rStyle w:val="eop"/>
          <w:rFonts w:ascii="Calibri" w:hAnsi="Calibri" w:cs="Calibri"/>
          <w:color w:val="auto"/>
        </w:rPr>
        <w:t xml:space="preserve">It was determined that Class and Age </w:t>
      </w:r>
      <w:r>
        <w:rPr>
          <w:rStyle w:val="eop"/>
          <w:rFonts w:ascii="Calibri" w:hAnsi="Calibri" w:cs="Calibri"/>
          <w:color w:val="auto"/>
        </w:rPr>
        <w:t xml:space="preserve">together </w:t>
      </w:r>
      <w:r w:rsidRPr="00CC2504">
        <w:rPr>
          <w:rStyle w:val="eop"/>
          <w:rFonts w:ascii="Calibri" w:hAnsi="Calibri" w:cs="Calibri"/>
          <w:color w:val="auto"/>
        </w:rPr>
        <w:t xml:space="preserve">did not significantly </w:t>
      </w:r>
      <w:r w:rsidR="00564966">
        <w:rPr>
          <w:rStyle w:val="eop"/>
          <w:rFonts w:ascii="Calibri" w:hAnsi="Calibri" w:cs="Calibri"/>
          <w:color w:val="auto"/>
        </w:rPr>
        <w:t>affect</w:t>
      </w:r>
      <w:r w:rsidRPr="00CC2504">
        <w:rPr>
          <w:rStyle w:val="eop"/>
          <w:rFonts w:ascii="Calibri" w:hAnsi="Calibri" w:cs="Calibri"/>
          <w:color w:val="auto"/>
        </w:rPr>
        <w:t xml:space="preserve"> the satisfaction scores for Southeast Airlines. </w:t>
      </w:r>
      <w:r>
        <w:rPr>
          <w:rStyle w:val="eop"/>
          <w:rFonts w:ascii="Calibri" w:hAnsi="Calibri" w:cs="Calibri"/>
          <w:color w:val="auto"/>
        </w:rPr>
        <w:t xml:space="preserve">However, separately class groups economy and economy plus along with age did prove to be significant. </w:t>
      </w:r>
    </w:p>
    <w:p w14:paraId="17642D00" w14:textId="11DAAA94" w:rsidR="00A27A30" w:rsidRPr="00CC2504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  <w:color w:val="auto"/>
        </w:rPr>
      </w:pPr>
      <w:r w:rsidRPr="00CC2504">
        <w:rPr>
          <w:rStyle w:val="eop"/>
          <w:rFonts w:ascii="Calibri" w:hAnsi="Calibri" w:cs="Calibri"/>
          <w:color w:val="auto"/>
        </w:rPr>
        <w:t>The</w:t>
      </w:r>
      <w:r>
        <w:rPr>
          <w:rStyle w:val="eop"/>
          <w:rFonts w:ascii="Calibri" w:hAnsi="Calibri" w:cs="Calibri"/>
          <w:color w:val="auto"/>
        </w:rPr>
        <w:t xml:space="preserve"> data</w:t>
      </w:r>
      <w:r w:rsidRPr="00CC2504">
        <w:rPr>
          <w:rStyle w:val="eop"/>
          <w:rFonts w:ascii="Calibri" w:hAnsi="Calibri" w:cs="Calibri"/>
          <w:color w:val="auto"/>
        </w:rPr>
        <w:t xml:space="preserve"> did show that </w:t>
      </w:r>
      <w:r w:rsidR="00564966">
        <w:rPr>
          <w:rStyle w:val="eop"/>
          <w:rFonts w:ascii="Calibri" w:hAnsi="Calibri" w:cs="Calibri"/>
          <w:color w:val="auto"/>
        </w:rPr>
        <w:t xml:space="preserve">the </w:t>
      </w:r>
      <w:r w:rsidRPr="00CC2504">
        <w:rPr>
          <w:rStyle w:val="eop"/>
          <w:rFonts w:ascii="Calibri" w:hAnsi="Calibri" w:cs="Calibri"/>
          <w:color w:val="auto"/>
        </w:rPr>
        <w:t xml:space="preserve">age group of 35-45 tend to score 3.5 and higher regardless of class affiliation. </w:t>
      </w:r>
    </w:p>
    <w:p w14:paraId="791F0C53" w14:textId="065A8334" w:rsidR="00A27A30" w:rsidRPr="00CC2504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  <w:color w:val="auto"/>
        </w:rPr>
      </w:pPr>
      <w:r w:rsidRPr="00CC2504">
        <w:rPr>
          <w:rStyle w:val="eop"/>
          <w:rFonts w:ascii="Calibri" w:hAnsi="Calibri" w:cs="Calibri"/>
          <w:color w:val="auto"/>
        </w:rPr>
        <w:t xml:space="preserve">Of </w:t>
      </w:r>
      <w:r w:rsidR="0040001D">
        <w:rPr>
          <w:rStyle w:val="eop"/>
          <w:rFonts w:ascii="Calibri" w:hAnsi="Calibri" w:cs="Calibri"/>
          <w:color w:val="auto"/>
        </w:rPr>
        <w:t>Southeast's</w:t>
      </w:r>
      <w:r w:rsidRPr="00CC2504">
        <w:rPr>
          <w:rStyle w:val="eop"/>
          <w:rFonts w:ascii="Calibri" w:hAnsi="Calibri" w:cs="Calibri"/>
          <w:color w:val="auto"/>
        </w:rPr>
        <w:t xml:space="preserve"> 9577 customers</w:t>
      </w:r>
      <w:r w:rsidR="005F3B16">
        <w:rPr>
          <w:rStyle w:val="eop"/>
          <w:rFonts w:ascii="Calibri" w:hAnsi="Calibri" w:cs="Calibri"/>
          <w:color w:val="auto"/>
        </w:rPr>
        <w:t>,</w:t>
      </w:r>
      <w:r w:rsidRPr="00CC2504">
        <w:rPr>
          <w:rStyle w:val="eop"/>
          <w:rFonts w:ascii="Calibri" w:hAnsi="Calibri" w:cs="Calibri"/>
          <w:color w:val="auto"/>
        </w:rPr>
        <w:t xml:space="preserve"> close to 6000 of those travelers are business travelers. With 63% of their travelers flying business class</w:t>
      </w:r>
      <w:r w:rsidR="005F3B16">
        <w:rPr>
          <w:rStyle w:val="eop"/>
          <w:rFonts w:ascii="Calibri" w:hAnsi="Calibri" w:cs="Calibri"/>
          <w:color w:val="auto"/>
        </w:rPr>
        <w:t>,</w:t>
      </w:r>
      <w:r w:rsidRPr="00CC2504">
        <w:rPr>
          <w:rStyle w:val="eop"/>
          <w:rFonts w:ascii="Calibri" w:hAnsi="Calibri" w:cs="Calibri"/>
          <w:color w:val="auto"/>
        </w:rPr>
        <w:t xml:space="preserve"> this question will not provide any useful </w:t>
      </w:r>
      <w:r w:rsidR="005F3B16">
        <w:rPr>
          <w:rStyle w:val="eop"/>
          <w:rFonts w:ascii="Calibri" w:hAnsi="Calibri" w:cs="Calibri"/>
          <w:color w:val="auto"/>
        </w:rPr>
        <w:t>airline recommendations</w:t>
      </w:r>
      <w:r w:rsidRPr="00CC2504">
        <w:rPr>
          <w:rStyle w:val="eop"/>
          <w:rFonts w:ascii="Calibri" w:hAnsi="Calibri" w:cs="Calibri"/>
          <w:color w:val="auto"/>
        </w:rPr>
        <w:t xml:space="preserve">. </w:t>
      </w:r>
    </w:p>
    <w:p w14:paraId="3728B640" w14:textId="77777777" w:rsidR="00A27A30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05707C7A" wp14:editId="7B1EAB16">
            <wp:extent cx="3781425" cy="495300"/>
            <wp:effectExtent l="0" t="0" r="952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96E2" w14:textId="77777777" w:rsidR="00A27A30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lastRenderedPageBreak/>
        <w:t xml:space="preserve"> </w:t>
      </w:r>
      <w:r>
        <w:rPr>
          <w:noProof/>
        </w:rPr>
        <w:drawing>
          <wp:inline distT="0" distB="0" distL="0" distR="0" wp14:anchorId="65691950" wp14:editId="2341025B">
            <wp:extent cx="4011506" cy="2139005"/>
            <wp:effectExtent l="0" t="0" r="8255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506" cy="21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2993" w14:textId="77777777" w:rsidR="00A27A30" w:rsidRPr="000556F1" w:rsidRDefault="00A27A30" w:rsidP="00A27A30">
      <w:pPr>
        <w:pStyle w:val="ListParagraph"/>
        <w:jc w:val="both"/>
        <w:rPr>
          <w:rStyle w:val="eop"/>
          <w:rFonts w:ascii="Calibri" w:hAnsi="Calibri" w:cs="Calibri"/>
        </w:rPr>
      </w:pPr>
    </w:p>
    <w:p w14:paraId="2FB0E590" w14:textId="5499C03C" w:rsidR="00A27A30" w:rsidRPr="005A66FE" w:rsidRDefault="00A27A30" w:rsidP="00A27A30">
      <w:pPr>
        <w:pStyle w:val="ListParagraph"/>
        <w:numPr>
          <w:ilvl w:val="0"/>
          <w:numId w:val="19"/>
        </w:numPr>
        <w:jc w:val="both"/>
        <w:rPr>
          <w:rStyle w:val="normaltextrun"/>
          <w:rFonts w:ascii="Calibri" w:hAnsi="Calibri" w:cs="Calibri"/>
        </w:rPr>
      </w:pP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Could eating and drinking at the </w:t>
      </w:r>
      <w:r w:rsidR="00B078DB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airport</w:t>
      </w: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 before a flight aff</w:t>
      </w:r>
      <w:r w:rsidR="00892D3A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ect the </w:t>
      </w:r>
      <w:r w:rsidR="00E17F92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satisfaction</w:t>
      </w: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?</w:t>
      </w:r>
    </w:p>
    <w:p w14:paraId="30639437" w14:textId="5F23A338" w:rsidR="00A27A30" w:rsidRPr="005A66FE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Based on </w:t>
      </w:r>
      <w:r w:rsidR="00B078DB">
        <w:rPr>
          <w:rStyle w:val="eop"/>
          <w:rFonts w:ascii="Calibri" w:hAnsi="Calibri" w:cs="Calibri"/>
          <w:color w:val="000000"/>
          <w:shd w:val="clear" w:color="auto" w:fill="FFFFFF"/>
        </w:rPr>
        <w:t xml:space="preserve">the 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personal travel experience, it was our flight experience that flights were more enjoyable when there was no eating or drinking at the </w:t>
      </w:r>
      <w:r w:rsidR="00AF5ACD">
        <w:rPr>
          <w:rStyle w:val="eop"/>
          <w:rFonts w:ascii="Calibri" w:hAnsi="Calibri" w:cs="Calibri"/>
          <w:color w:val="000000"/>
          <w:shd w:val="clear" w:color="auto" w:fill="FFFFFF"/>
        </w:rPr>
        <w:t>Airport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. </w:t>
      </w:r>
    </w:p>
    <w:p w14:paraId="7739BFB8" w14:textId="423E296F" w:rsidR="00A27A30" w:rsidRPr="00C801FC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 The data showed that eating and drinking at the </w:t>
      </w:r>
      <w:r w:rsidR="00AF5ACD">
        <w:rPr>
          <w:rStyle w:val="eop"/>
          <w:rFonts w:ascii="Calibri" w:hAnsi="Calibri" w:cs="Calibri"/>
          <w:color w:val="000000"/>
          <w:shd w:val="clear" w:color="auto" w:fill="FFFFFF"/>
        </w:rPr>
        <w:t>Airport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 was slightly significant (P-value- 0.013149) in determin</w:t>
      </w:r>
      <w:r w:rsidR="0062124D">
        <w:rPr>
          <w:rStyle w:val="eop"/>
          <w:rFonts w:ascii="Calibri" w:hAnsi="Calibri" w:cs="Calibri"/>
          <w:color w:val="000000"/>
          <w:shd w:val="clear" w:color="auto" w:fill="FFFFFF"/>
        </w:rPr>
        <w:t>ing</w:t>
      </w:r>
      <w:r w:rsidR="00B078DB">
        <w:rPr>
          <w:rStyle w:val="eop"/>
          <w:rFonts w:ascii="Calibri" w:hAnsi="Calibri" w:cs="Calibri"/>
          <w:color w:val="000000"/>
          <w:shd w:val="clear" w:color="auto" w:fill="FFFFFF"/>
        </w:rPr>
        <w:t xml:space="preserve"> </w:t>
      </w:r>
      <w:r w:rsidR="00386D8B">
        <w:rPr>
          <w:rStyle w:val="eop"/>
          <w:rFonts w:ascii="Calibri" w:hAnsi="Calibri" w:cs="Calibri"/>
          <w:color w:val="000000"/>
          <w:shd w:val="clear" w:color="auto" w:fill="FFFFFF"/>
        </w:rPr>
        <w:t>Satisfaction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. </w:t>
      </w:r>
    </w:p>
    <w:p w14:paraId="7D7CE974" w14:textId="77777777" w:rsidR="00A27A30" w:rsidRPr="00C801FC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There was a slight trend upward in satisfaction scores in the data for those customers who had a quantity of 200 or more. </w:t>
      </w:r>
    </w:p>
    <w:p w14:paraId="3C1511D5" w14:textId="38E3F727" w:rsidR="00A27A30" w:rsidRPr="00015375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More data is needed to understand the quantity count regarding the drinking and eating category. </w:t>
      </w:r>
    </w:p>
    <w:p w14:paraId="0F59FA9D" w14:textId="77777777" w:rsidR="00A27A30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01D8C43F" wp14:editId="79EBE6F3">
            <wp:extent cx="4454912" cy="14591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912" cy="1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1189" w14:textId="77777777" w:rsidR="00A27A30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75A85F55" wp14:editId="22C607C0">
            <wp:extent cx="3362093" cy="3197101"/>
            <wp:effectExtent l="0" t="0" r="0" b="381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093" cy="31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6698" w14:textId="77777777" w:rsidR="00A27A30" w:rsidRPr="000556F1" w:rsidRDefault="00A27A30" w:rsidP="00A27A30">
      <w:pPr>
        <w:pStyle w:val="ListParagraph"/>
        <w:jc w:val="both"/>
        <w:rPr>
          <w:rStyle w:val="eop"/>
          <w:rFonts w:ascii="Calibri" w:hAnsi="Calibri" w:cs="Calibri"/>
        </w:rPr>
      </w:pPr>
    </w:p>
    <w:p w14:paraId="1DB5CD68" w14:textId="1F812E00" w:rsidR="00A27A30" w:rsidRPr="00C33CD3" w:rsidRDefault="00A27A30" w:rsidP="00A27A30">
      <w:pPr>
        <w:pStyle w:val="ListParagraph"/>
        <w:numPr>
          <w:ilvl w:val="0"/>
          <w:numId w:val="19"/>
        </w:numPr>
        <w:jc w:val="both"/>
        <w:rPr>
          <w:rStyle w:val="eop"/>
          <w:rFonts w:ascii="Calibri" w:hAnsi="Calibri" w:cs="Calibri"/>
        </w:rPr>
      </w:pP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 xml:space="preserve">What times of operation are critical in affecting </w:t>
      </w:r>
      <w:proofErr w:type="spellStart"/>
      <w:r w:rsidR="00386D8B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Satisfaction</w:t>
      </w: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tion</w:t>
      </w:r>
      <w:proofErr w:type="spellEnd"/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 score?</w:t>
      </w:r>
      <w:r w:rsidRPr="000556F1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295CFBE" w14:textId="77777777" w:rsidR="00A27A30" w:rsidRPr="00015375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proofErr w:type="spellStart"/>
      <w:r>
        <w:rPr>
          <w:rStyle w:val="eop"/>
          <w:rFonts w:ascii="Calibri" w:hAnsi="Calibri" w:cs="Calibri"/>
          <w:color w:val="000000"/>
          <w:shd w:val="clear" w:color="auto" w:fill="FFFFFF"/>
        </w:rPr>
        <w:t>Scheduled_Departure_Hour</w:t>
      </w:r>
      <w:proofErr w:type="spellEnd"/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 is significant with a P-Value of 0.001064.</w:t>
      </w:r>
    </w:p>
    <w:p w14:paraId="284F985F" w14:textId="56D7B553" w:rsidR="00A27A30" w:rsidRPr="00C33CD3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  <w:color w:val="auto"/>
        </w:rPr>
      </w:pPr>
      <w:r w:rsidRPr="00CC2504">
        <w:rPr>
          <w:rStyle w:val="eop"/>
          <w:rFonts w:ascii="Calibri" w:hAnsi="Calibri" w:cs="Calibri"/>
          <w:color w:val="auto"/>
        </w:rPr>
        <w:lastRenderedPageBreak/>
        <w:t>We split the data into two groups</w:t>
      </w:r>
      <w:r w:rsidR="003A7528">
        <w:rPr>
          <w:rStyle w:val="eop"/>
          <w:rFonts w:ascii="Calibri" w:hAnsi="Calibri" w:cs="Calibri"/>
          <w:color w:val="auto"/>
        </w:rPr>
        <w:t>—customers</w:t>
      </w:r>
      <w:r w:rsidRPr="00CC2504">
        <w:rPr>
          <w:rStyle w:val="eop"/>
          <w:rFonts w:ascii="Calibri" w:hAnsi="Calibri" w:cs="Calibri"/>
          <w:color w:val="auto"/>
        </w:rPr>
        <w:t xml:space="preserve"> who rated 3.0 and higher and 3.0 and lower. </w:t>
      </w:r>
    </w:p>
    <w:p w14:paraId="10954104" w14:textId="77777777" w:rsidR="00A27A30" w:rsidRPr="00CC2504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  <w:color w:val="auto"/>
        </w:rPr>
      </w:pPr>
      <w:r w:rsidRPr="00CC2504">
        <w:rPr>
          <w:rStyle w:val="eop"/>
          <w:rFonts w:ascii="Calibri" w:hAnsi="Calibri" w:cs="Calibri"/>
          <w:color w:val="auto"/>
        </w:rPr>
        <w:t xml:space="preserve">The data showed that </w:t>
      </w:r>
      <w:proofErr w:type="spellStart"/>
      <w:r>
        <w:rPr>
          <w:rStyle w:val="eop"/>
          <w:rFonts w:ascii="Calibri" w:hAnsi="Calibri" w:cs="Calibri"/>
          <w:color w:val="auto"/>
        </w:rPr>
        <w:t>Scheduled_Depature_Hour</w:t>
      </w:r>
      <w:proofErr w:type="spellEnd"/>
      <w:r w:rsidRPr="00CC2504">
        <w:rPr>
          <w:rStyle w:val="eop"/>
          <w:rFonts w:ascii="Calibri" w:hAnsi="Calibri" w:cs="Calibri"/>
          <w:color w:val="auto"/>
        </w:rPr>
        <w:t xml:space="preserve"> had lower satisfaction scores of </w:t>
      </w:r>
      <w:r>
        <w:rPr>
          <w:rStyle w:val="eop"/>
          <w:rFonts w:ascii="Calibri" w:hAnsi="Calibri" w:cs="Calibri"/>
          <w:color w:val="auto"/>
        </w:rPr>
        <w:t>2.5</w:t>
      </w:r>
      <w:r w:rsidRPr="00CC2504">
        <w:rPr>
          <w:rStyle w:val="eop"/>
          <w:rFonts w:ascii="Calibri" w:hAnsi="Calibri" w:cs="Calibri"/>
          <w:color w:val="auto"/>
        </w:rPr>
        <w:t xml:space="preserve"> or lower at two critical times 3:00 A.M. and 2:00 P.M. </w:t>
      </w:r>
    </w:p>
    <w:p w14:paraId="48EBFB63" w14:textId="77777777" w:rsidR="00A27A30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552C3E9E" wp14:editId="5A8DAC7E">
            <wp:extent cx="5117316" cy="1616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316" cy="16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E301" w14:textId="77777777" w:rsidR="00A27A30" w:rsidRPr="00C33CD3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2FF8C28C" wp14:editId="794CBC04">
            <wp:extent cx="3754080" cy="2559205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080" cy="25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F44" w14:textId="77777777" w:rsidR="00A27A30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0A34E90F" wp14:editId="38604CCF">
            <wp:extent cx="3958683" cy="2349093"/>
            <wp:effectExtent l="0" t="0" r="381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683" cy="23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10FB" w14:textId="21E9A60F" w:rsidR="00A27A30" w:rsidRPr="00BC30AD" w:rsidRDefault="00A27A30" w:rsidP="00BC30AD">
      <w:pPr>
        <w:pStyle w:val="ListParagraph"/>
        <w:numPr>
          <w:ilvl w:val="0"/>
          <w:numId w:val="19"/>
        </w:numPr>
        <w:jc w:val="both"/>
        <w:rPr>
          <w:rStyle w:val="eop"/>
          <w:rFonts w:ascii="Calibri" w:hAnsi="Calibri" w:cs="Calibri"/>
        </w:rPr>
      </w:pPr>
      <w:r w:rsidRPr="000556F1">
        <w:rPr>
          <w:rStyle w:val="normaltextrun"/>
          <w:rFonts w:ascii="Calibri" w:hAnsi="Calibri" w:cs="Calibri"/>
          <w:color w:val="000000"/>
          <w:shd w:val="clear" w:color="auto" w:fill="FFFFFF"/>
          <w:lang w:val="en"/>
        </w:rPr>
        <w:t>What elements contribute to the highest Satisfaction Scores?</w:t>
      </w:r>
      <w:r w:rsidRPr="000556F1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5D79036B" w14:textId="77777777" w:rsidR="009903A5" w:rsidRDefault="00BC30AD" w:rsidP="001145C7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 w:rsidRPr="009903A5">
        <w:rPr>
          <w:rStyle w:val="eop"/>
          <w:rFonts w:ascii="Calibri" w:hAnsi="Calibri" w:cs="Calibri"/>
        </w:rPr>
        <w:t xml:space="preserve">The P-values for the following are significant. </w:t>
      </w:r>
      <w:proofErr w:type="gramStart"/>
      <w:r w:rsidRPr="009903A5">
        <w:rPr>
          <w:rStyle w:val="eop"/>
          <w:rFonts w:ascii="Calibri" w:hAnsi="Calibri" w:cs="Calibri"/>
        </w:rPr>
        <w:t>Age  -</w:t>
      </w:r>
      <w:proofErr w:type="gramEnd"/>
      <w:r w:rsidRPr="009903A5">
        <w:rPr>
          <w:rStyle w:val="eop"/>
          <w:rFonts w:ascii="Calibri" w:hAnsi="Calibri" w:cs="Calibri"/>
        </w:rPr>
        <w:t xml:space="preserve">2.46E-03, </w:t>
      </w:r>
      <w:proofErr w:type="spellStart"/>
      <w:r w:rsidRPr="009903A5">
        <w:rPr>
          <w:rStyle w:val="eop"/>
          <w:rFonts w:ascii="Calibri" w:hAnsi="Calibri" w:cs="Calibri"/>
        </w:rPr>
        <w:t>Airline</w:t>
      </w:r>
      <w:r w:rsidR="009903A5" w:rsidRPr="009903A5">
        <w:rPr>
          <w:rStyle w:val="eop"/>
          <w:rFonts w:ascii="Calibri" w:hAnsi="Calibri" w:cs="Calibri"/>
        </w:rPr>
        <w:t>_</w:t>
      </w:r>
      <w:r w:rsidRPr="009903A5">
        <w:rPr>
          <w:rStyle w:val="eop"/>
          <w:rFonts w:ascii="Calibri" w:hAnsi="Calibri" w:cs="Calibri"/>
        </w:rPr>
        <w:t>StatusGold</w:t>
      </w:r>
      <w:proofErr w:type="spellEnd"/>
      <w:r w:rsidRPr="009903A5">
        <w:rPr>
          <w:rStyle w:val="eop"/>
          <w:rFonts w:ascii="Calibri" w:hAnsi="Calibri" w:cs="Calibri"/>
        </w:rPr>
        <w:t xml:space="preserve"> 4.37E.01, </w:t>
      </w:r>
      <w:proofErr w:type="spellStart"/>
      <w:r w:rsidRPr="009903A5">
        <w:rPr>
          <w:rStyle w:val="eop"/>
          <w:rFonts w:ascii="Calibri" w:hAnsi="Calibri" w:cs="Calibri"/>
        </w:rPr>
        <w:t>Airlinestatus_statusPlatinum</w:t>
      </w:r>
      <w:proofErr w:type="spellEnd"/>
      <w:r w:rsidRPr="009903A5">
        <w:rPr>
          <w:rStyle w:val="eop"/>
          <w:rFonts w:ascii="Calibri" w:hAnsi="Calibri" w:cs="Calibri"/>
        </w:rPr>
        <w:t xml:space="preserve"> 3.20E.01, </w:t>
      </w:r>
      <w:proofErr w:type="spellStart"/>
      <w:r w:rsidRPr="009903A5">
        <w:rPr>
          <w:rStyle w:val="eop"/>
          <w:rFonts w:ascii="Calibri" w:hAnsi="Calibri" w:cs="Calibri"/>
        </w:rPr>
        <w:t>Airline_StatusSilver</w:t>
      </w:r>
      <w:proofErr w:type="spellEnd"/>
      <w:r w:rsidRPr="009903A5">
        <w:rPr>
          <w:rStyle w:val="eop"/>
          <w:rFonts w:ascii="Calibri" w:hAnsi="Calibri" w:cs="Calibri"/>
        </w:rPr>
        <w:t xml:space="preserve"> 3.96E.01, </w:t>
      </w:r>
      <w:proofErr w:type="spellStart"/>
      <w:r w:rsidR="009903A5" w:rsidRPr="009903A5">
        <w:rPr>
          <w:rStyle w:val="eop"/>
          <w:rFonts w:ascii="Calibri" w:hAnsi="Calibri" w:cs="Calibri"/>
        </w:rPr>
        <w:t>GenderMale</w:t>
      </w:r>
      <w:proofErr w:type="spellEnd"/>
      <w:r w:rsidR="009903A5" w:rsidRPr="009903A5">
        <w:rPr>
          <w:rStyle w:val="eop"/>
          <w:rFonts w:ascii="Calibri" w:hAnsi="Calibri" w:cs="Calibri"/>
        </w:rPr>
        <w:t xml:space="preserve"> 1.36E.01, </w:t>
      </w:r>
      <w:proofErr w:type="spellStart"/>
      <w:r w:rsidR="009903A5" w:rsidRPr="009903A5">
        <w:rPr>
          <w:rStyle w:val="eop"/>
          <w:rFonts w:ascii="Calibri" w:hAnsi="Calibri" w:cs="Calibri"/>
        </w:rPr>
        <w:t>Age:No_of_other_lo</w:t>
      </w:r>
      <w:r w:rsidR="009903A5">
        <w:rPr>
          <w:rStyle w:val="eop"/>
          <w:rFonts w:ascii="Calibri" w:hAnsi="Calibri" w:cs="Calibri"/>
        </w:rPr>
        <w:t>yalty_cards</w:t>
      </w:r>
      <w:proofErr w:type="spellEnd"/>
      <w:r w:rsidR="009903A5">
        <w:rPr>
          <w:rStyle w:val="eop"/>
          <w:rFonts w:ascii="Calibri" w:hAnsi="Calibri" w:cs="Calibri"/>
        </w:rPr>
        <w:t xml:space="preserve"> 6.36E.04, </w:t>
      </w:r>
      <w:proofErr w:type="spellStart"/>
      <w:r w:rsidR="009903A5">
        <w:rPr>
          <w:rStyle w:val="eop"/>
          <w:rFonts w:ascii="Calibri" w:hAnsi="Calibri" w:cs="Calibri"/>
        </w:rPr>
        <w:t>Scheduled_depature_Hour</w:t>
      </w:r>
      <w:proofErr w:type="spellEnd"/>
      <w:r w:rsidR="009903A5">
        <w:rPr>
          <w:rStyle w:val="eop"/>
          <w:rFonts w:ascii="Calibri" w:hAnsi="Calibri" w:cs="Calibri"/>
        </w:rPr>
        <w:t xml:space="preserve"> 4.83E.03.</w:t>
      </w:r>
    </w:p>
    <w:p w14:paraId="7265338A" w14:textId="5B875CC1" w:rsidR="00A27A30" w:rsidRPr="009903A5" w:rsidRDefault="009903A5" w:rsidP="001145C7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="00A27A30" w:rsidRPr="009903A5">
        <w:rPr>
          <w:rStyle w:val="eop"/>
          <w:rFonts w:ascii="Calibri" w:hAnsi="Calibri" w:cs="Calibri"/>
          <w:color w:val="000000"/>
          <w:shd w:val="clear" w:color="auto" w:fill="FFFFFF"/>
        </w:rPr>
        <w:t xml:space="preserve">Age was significant </w:t>
      </w:r>
      <w:r w:rsidR="002A617C">
        <w:rPr>
          <w:rStyle w:val="eop"/>
          <w:rFonts w:ascii="Calibri" w:hAnsi="Calibri" w:cs="Calibri"/>
          <w:color w:val="000000"/>
          <w:shd w:val="clear" w:color="auto" w:fill="FFFFFF"/>
        </w:rPr>
        <w:t>because</w:t>
      </w:r>
      <w:r w:rsidR="00A27A30" w:rsidRPr="009903A5">
        <w:rPr>
          <w:rStyle w:val="eop"/>
          <w:rFonts w:ascii="Calibri" w:hAnsi="Calibri" w:cs="Calibri"/>
          <w:color w:val="000000"/>
          <w:shd w:val="clear" w:color="auto" w:fill="FFFFFF"/>
        </w:rPr>
        <w:t xml:space="preserve"> you could see that </w:t>
      </w:r>
      <w:r w:rsidRPr="009903A5">
        <w:rPr>
          <w:rStyle w:val="eop"/>
          <w:rFonts w:ascii="Calibri" w:hAnsi="Calibri" w:cs="Calibri"/>
          <w:color w:val="000000"/>
          <w:shd w:val="clear" w:color="auto" w:fill="FFFFFF"/>
        </w:rPr>
        <w:t>these</w:t>
      </w:r>
      <w:r w:rsidR="00A27A30" w:rsidRPr="009903A5">
        <w:rPr>
          <w:rStyle w:val="eop"/>
          <w:rFonts w:ascii="Calibri" w:hAnsi="Calibri" w:cs="Calibri"/>
          <w:color w:val="000000"/>
          <w:shd w:val="clear" w:color="auto" w:fill="FFFFFF"/>
        </w:rPr>
        <w:t xml:space="preserve"> 53-85 take the </w:t>
      </w:r>
      <w:r w:rsidR="00867121">
        <w:rPr>
          <w:rStyle w:val="eop"/>
          <w:rFonts w:ascii="Calibri" w:hAnsi="Calibri" w:cs="Calibri"/>
          <w:color w:val="000000"/>
          <w:shd w:val="clear" w:color="auto" w:fill="FFFFFF"/>
        </w:rPr>
        <w:t>most significant</w:t>
      </w:r>
      <w:r w:rsidR="00A27A30" w:rsidRPr="009903A5">
        <w:rPr>
          <w:rStyle w:val="eop"/>
          <w:rFonts w:ascii="Calibri" w:hAnsi="Calibri" w:cs="Calibri"/>
          <w:color w:val="000000"/>
          <w:shd w:val="clear" w:color="auto" w:fill="FFFFFF"/>
        </w:rPr>
        <w:t xml:space="preserve"> number of flights</w:t>
      </w:r>
      <w:r w:rsidR="00072D47">
        <w:rPr>
          <w:rStyle w:val="eop"/>
          <w:rFonts w:ascii="Calibri" w:hAnsi="Calibri" w:cs="Calibri"/>
          <w:color w:val="000000"/>
          <w:shd w:val="clear" w:color="auto" w:fill="FFFFFF"/>
        </w:rPr>
        <w:t>. However</w:t>
      </w:r>
      <w:r w:rsidR="008E2220">
        <w:rPr>
          <w:rStyle w:val="eop"/>
          <w:rFonts w:ascii="Calibri" w:hAnsi="Calibri" w:cs="Calibri"/>
          <w:color w:val="000000"/>
          <w:shd w:val="clear" w:color="auto" w:fill="FFFFFF"/>
        </w:rPr>
        <w:t>,</w:t>
      </w:r>
      <w:r w:rsidR="00A27A30" w:rsidRPr="009903A5">
        <w:rPr>
          <w:rStyle w:val="eop"/>
          <w:rFonts w:ascii="Calibri" w:hAnsi="Calibri" w:cs="Calibri"/>
          <w:color w:val="000000"/>
          <w:shd w:val="clear" w:color="auto" w:fill="FFFFFF"/>
        </w:rPr>
        <w:t xml:space="preserve"> they provide low satisfaction scores. </w:t>
      </w:r>
    </w:p>
    <w:p w14:paraId="2F77247A" w14:textId="77777777" w:rsidR="00A27A30" w:rsidRPr="00886B8C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>Arrival delay showed a significant negative correlation across all the loyalty programs.</w:t>
      </w:r>
    </w:p>
    <w:p w14:paraId="08BF332A" w14:textId="200609C8" w:rsidR="00A27A30" w:rsidRPr="00C60E59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lastRenderedPageBreak/>
        <w:t xml:space="preserve">The data for the elements of Age and Loyalty </w:t>
      </w:r>
      <w:r w:rsidR="002144AE">
        <w:rPr>
          <w:rStyle w:val="eop"/>
          <w:rFonts w:ascii="Calibri" w:hAnsi="Calibri" w:cs="Calibri"/>
          <w:color w:val="000000"/>
          <w:shd w:val="clear" w:color="auto" w:fill="FFFFFF"/>
        </w:rPr>
        <w:t xml:space="preserve">card </w:t>
      </w:r>
      <w:r w:rsidR="00697103">
        <w:rPr>
          <w:rStyle w:val="eop"/>
          <w:rFonts w:ascii="Calibri" w:hAnsi="Calibri" w:cs="Calibri"/>
          <w:color w:val="000000"/>
          <w:shd w:val="clear" w:color="auto" w:fill="FFFFFF"/>
        </w:rPr>
        <w:t>show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 that 53-85 have the most loyalty cards and give higher satisfaction scores. However, 53-85 who take the </w:t>
      </w:r>
      <w:r w:rsidR="00697103">
        <w:rPr>
          <w:rStyle w:val="eop"/>
          <w:rFonts w:ascii="Calibri" w:hAnsi="Calibri" w:cs="Calibri"/>
          <w:color w:val="000000"/>
          <w:shd w:val="clear" w:color="auto" w:fill="FFFFFF"/>
        </w:rPr>
        <w:t>most significant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 number of flights overall give lower satisfaction scores. </w:t>
      </w:r>
    </w:p>
    <w:p w14:paraId="2A1A99BE" w14:textId="77777777" w:rsidR="00A27A30" w:rsidRPr="00C60E59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19BB677" wp14:editId="1C6E0A72">
            <wp:extent cx="4326673" cy="2135794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73" cy="21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CC70" w14:textId="77777777" w:rsidR="00A27A30" w:rsidRDefault="00A27A30" w:rsidP="00A27A30">
      <w:pPr>
        <w:pStyle w:val="ListParagraph"/>
        <w:jc w:val="both"/>
        <w:rPr>
          <w:rStyle w:val="eop"/>
          <w:rFonts w:ascii="Calibri" w:hAnsi="Calibri" w:cs="Calibri"/>
        </w:rPr>
      </w:pPr>
    </w:p>
    <w:p w14:paraId="7017CA4A" w14:textId="1430D6E2" w:rsidR="00A27A30" w:rsidRDefault="00A27A30" w:rsidP="00A27A30">
      <w:pPr>
        <w:pStyle w:val="ListParagraph"/>
        <w:numPr>
          <w:ilvl w:val="0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How does Southeast Airlines Co. perform</w:t>
      </w:r>
      <w:r w:rsidR="00F74675">
        <w:rPr>
          <w:rStyle w:val="eop"/>
          <w:rFonts w:ascii="Calibri" w:hAnsi="Calibri" w:cs="Calibri"/>
        </w:rPr>
        <w:t xml:space="preserve"> on</w:t>
      </w:r>
      <w:r w:rsidR="00193FFD">
        <w:rPr>
          <w:rStyle w:val="eop"/>
          <w:rFonts w:ascii="Calibri" w:hAnsi="Calibri" w:cs="Calibri"/>
        </w:rPr>
        <w:t xml:space="preserve"> </w:t>
      </w:r>
      <w:r w:rsidR="00D12973">
        <w:rPr>
          <w:rStyle w:val="eop"/>
          <w:rFonts w:ascii="Calibri" w:hAnsi="Calibri" w:cs="Calibri"/>
        </w:rPr>
        <w:t xml:space="preserve">satisfaction </w:t>
      </w:r>
      <w:r>
        <w:rPr>
          <w:rStyle w:val="eop"/>
          <w:rFonts w:ascii="Calibri" w:hAnsi="Calibri" w:cs="Calibri"/>
        </w:rPr>
        <w:t>among customers that have never flown before?</w:t>
      </w:r>
    </w:p>
    <w:p w14:paraId="5BB85E69" w14:textId="2419E1DF" w:rsidR="00A27A30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Southeast had 471 1</w:t>
      </w:r>
      <w:r w:rsidRPr="00A56CB4">
        <w:rPr>
          <w:rStyle w:val="eop"/>
          <w:rFonts w:ascii="Calibri" w:hAnsi="Calibri" w:cs="Calibri"/>
          <w:vertAlign w:val="superscript"/>
        </w:rPr>
        <w:t>st</w:t>
      </w:r>
      <w:r>
        <w:rPr>
          <w:rStyle w:val="eop"/>
          <w:rFonts w:ascii="Calibri" w:hAnsi="Calibri" w:cs="Calibri"/>
        </w:rPr>
        <w:t xml:space="preserve"> time flyers submit satisfaction ratings with a mean </w:t>
      </w:r>
      <w:r w:rsidR="00193FFD">
        <w:rPr>
          <w:rStyle w:val="eop"/>
          <w:rFonts w:ascii="Calibri" w:hAnsi="Calibri" w:cs="Calibri"/>
        </w:rPr>
        <w:t>overall</w:t>
      </w:r>
      <w:r>
        <w:rPr>
          <w:rStyle w:val="eop"/>
          <w:rFonts w:ascii="Calibri" w:hAnsi="Calibri" w:cs="Calibri"/>
        </w:rPr>
        <w:t xml:space="preserve"> score of 3.45. </w:t>
      </w:r>
    </w:p>
    <w:p w14:paraId="4B0AC0C7" w14:textId="2A94449A" w:rsidR="00A27A30" w:rsidRPr="00B14FF9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The mean of the satisfaction scores among </w:t>
      </w:r>
      <w:r w:rsidR="00193FFD">
        <w:rPr>
          <w:rStyle w:val="eop"/>
          <w:rFonts w:ascii="Calibri" w:hAnsi="Calibri" w:cs="Calibri"/>
        </w:rPr>
        <w:t>1st-time</w:t>
      </w:r>
      <w:r>
        <w:rPr>
          <w:rStyle w:val="eop"/>
          <w:rFonts w:ascii="Calibri" w:hAnsi="Calibri" w:cs="Calibri"/>
        </w:rPr>
        <w:t xml:space="preserve"> flyer goes up with age. </w:t>
      </w:r>
      <w:r w:rsidRPr="00B14FF9">
        <w:rPr>
          <w:rStyle w:val="eop"/>
          <w:rFonts w:ascii="Calibri" w:hAnsi="Calibri" w:cs="Calibri"/>
        </w:rPr>
        <w:t xml:space="preserve"> </w:t>
      </w:r>
    </w:p>
    <w:p w14:paraId="76927BF0" w14:textId="77777777" w:rsidR="00A27A30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0E6B9250" wp14:editId="6E7FE891">
            <wp:extent cx="3749040" cy="2762747"/>
            <wp:effectExtent l="0" t="0" r="3810" b="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7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ABC" w14:textId="77777777" w:rsidR="00A27A30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  <w:r>
        <w:lastRenderedPageBreak/>
        <w:drawing>
          <wp:inline distT="0" distB="0" distL="0" distR="0" wp14:anchorId="46962788" wp14:editId="13431B45">
            <wp:extent cx="4187034" cy="3034146"/>
            <wp:effectExtent l="0" t="0" r="4445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34" cy="30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D493" w14:textId="01EE0911" w:rsidR="00A27A30" w:rsidRPr="00120199" w:rsidRDefault="00A27A30" w:rsidP="00A27A30">
      <w:pPr>
        <w:pStyle w:val="ListParagraph"/>
        <w:numPr>
          <w:ilvl w:val="0"/>
          <w:numId w:val="19"/>
        </w:numPr>
        <w:jc w:val="both"/>
        <w:rPr>
          <w:rStyle w:val="eop"/>
          <w:rFonts w:ascii="Calibri" w:hAnsi="Calibri" w:cs="Calibri"/>
          <w:color w:val="auto"/>
        </w:rPr>
      </w:pPr>
      <w:r w:rsidRPr="00120199">
        <w:rPr>
          <w:rStyle w:val="eop"/>
          <w:rFonts w:ascii="Calibri" w:hAnsi="Calibri" w:cs="Calibri"/>
          <w:color w:val="auto"/>
        </w:rPr>
        <w:t xml:space="preserve">How does Southeast Airline Co. perform based on </w:t>
      </w:r>
      <w:r w:rsidR="001F7D0F">
        <w:rPr>
          <w:rStyle w:val="eop"/>
          <w:rFonts w:ascii="Calibri" w:hAnsi="Calibri" w:cs="Calibri"/>
          <w:color w:val="auto"/>
        </w:rPr>
        <w:t xml:space="preserve">the </w:t>
      </w:r>
      <w:r w:rsidRPr="00120199">
        <w:rPr>
          <w:rStyle w:val="eop"/>
          <w:rFonts w:ascii="Calibri" w:hAnsi="Calibri" w:cs="Calibri"/>
          <w:color w:val="auto"/>
        </w:rPr>
        <w:t xml:space="preserve">type of </w:t>
      </w:r>
      <w:r w:rsidR="008A42E9">
        <w:rPr>
          <w:rStyle w:val="eop"/>
          <w:rFonts w:ascii="Calibri" w:hAnsi="Calibri" w:cs="Calibri"/>
          <w:color w:val="auto"/>
        </w:rPr>
        <w:t>Travel</w:t>
      </w:r>
      <w:r w:rsidRPr="00120199">
        <w:rPr>
          <w:rStyle w:val="eop"/>
          <w:rFonts w:ascii="Calibri" w:hAnsi="Calibri" w:cs="Calibri"/>
          <w:color w:val="auto"/>
        </w:rPr>
        <w:t>?</w:t>
      </w:r>
    </w:p>
    <w:p w14:paraId="7B72E2FD" w14:textId="7AD415AB" w:rsidR="00A27A30" w:rsidRPr="00120199" w:rsidRDefault="00A27A30" w:rsidP="00A27A30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  <w:color w:val="auto"/>
        </w:rPr>
      </w:pPr>
      <w:r w:rsidRPr="00120199">
        <w:rPr>
          <w:rStyle w:val="eop"/>
          <w:rFonts w:ascii="Calibri" w:hAnsi="Calibri" w:cs="Calibri"/>
          <w:color w:val="auto"/>
        </w:rPr>
        <w:t>Of the 9577 travelers on Southeast Airlines during the 1</w:t>
      </w:r>
      <w:r w:rsidRPr="00120199">
        <w:rPr>
          <w:rStyle w:val="eop"/>
          <w:rFonts w:ascii="Calibri" w:hAnsi="Calibri" w:cs="Calibri"/>
          <w:color w:val="auto"/>
          <w:vertAlign w:val="superscript"/>
        </w:rPr>
        <w:t>st</w:t>
      </w:r>
      <w:r w:rsidRPr="00120199">
        <w:rPr>
          <w:rStyle w:val="eop"/>
          <w:rFonts w:ascii="Calibri" w:hAnsi="Calibri" w:cs="Calibri"/>
          <w:color w:val="auto"/>
        </w:rPr>
        <w:t xml:space="preserve"> quarter of 2014</w:t>
      </w:r>
      <w:r w:rsidR="00C41FFF">
        <w:rPr>
          <w:rStyle w:val="eop"/>
          <w:rFonts w:ascii="Calibri" w:hAnsi="Calibri" w:cs="Calibri"/>
          <w:color w:val="auto"/>
        </w:rPr>
        <w:t>,</w:t>
      </w:r>
      <w:r w:rsidRPr="00120199">
        <w:rPr>
          <w:rStyle w:val="eop"/>
          <w:rFonts w:ascii="Calibri" w:hAnsi="Calibri" w:cs="Calibri"/>
          <w:color w:val="auto"/>
        </w:rPr>
        <w:t xml:space="preserve"> 61% were business travelers with a mean satisfaction score of 3.78. 7% were mileage ticke</w:t>
      </w:r>
      <w:r w:rsidR="00EB0426">
        <w:rPr>
          <w:rStyle w:val="eop"/>
          <w:rFonts w:ascii="Calibri" w:hAnsi="Calibri" w:cs="Calibri"/>
          <w:color w:val="auto"/>
        </w:rPr>
        <w:t>t</w:t>
      </w:r>
      <w:r w:rsidRPr="00120199">
        <w:rPr>
          <w:rStyle w:val="eop"/>
          <w:rFonts w:ascii="Calibri" w:hAnsi="Calibri" w:cs="Calibri"/>
          <w:color w:val="auto"/>
        </w:rPr>
        <w:t xml:space="preserve"> travelers with a mean satisfaction score of 3.56</w:t>
      </w:r>
      <w:r w:rsidR="00C41FFF">
        <w:rPr>
          <w:rStyle w:val="eop"/>
          <w:rFonts w:ascii="Calibri" w:hAnsi="Calibri" w:cs="Calibri"/>
          <w:color w:val="auto"/>
        </w:rPr>
        <w:t>,</w:t>
      </w:r>
      <w:r w:rsidRPr="00120199">
        <w:rPr>
          <w:rStyle w:val="eop"/>
          <w:rFonts w:ascii="Calibri" w:hAnsi="Calibri" w:cs="Calibri"/>
          <w:color w:val="auto"/>
        </w:rPr>
        <w:t xml:space="preserve"> and Personal travel tickets made up the final 32% with a mean satisfaction score of 2.59.</w:t>
      </w:r>
    </w:p>
    <w:p w14:paraId="694AE7D5" w14:textId="77777777" w:rsidR="00A27A30" w:rsidRPr="00EB0426" w:rsidRDefault="00A27A30" w:rsidP="00EB0426">
      <w:pPr>
        <w:pStyle w:val="ListParagraph"/>
        <w:numPr>
          <w:ilvl w:val="1"/>
          <w:numId w:val="19"/>
        </w:numPr>
        <w:jc w:val="both"/>
        <w:rPr>
          <w:rStyle w:val="eop"/>
          <w:rFonts w:ascii="Calibri" w:hAnsi="Calibri" w:cs="Calibri"/>
        </w:rPr>
      </w:pPr>
    </w:p>
    <w:p w14:paraId="79ACBFBA" w14:textId="77777777" w:rsidR="00A27A30" w:rsidRDefault="00A27A30" w:rsidP="00A27A30">
      <w:pPr>
        <w:pStyle w:val="ListParagraph"/>
        <w:numPr>
          <w:ilvl w:val="1"/>
          <w:numId w:val="19"/>
        </w:num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4CE0E3B" wp14:editId="4103EF3E">
            <wp:extent cx="3919654" cy="3345315"/>
            <wp:effectExtent l="0" t="0" r="5080" b="762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654" cy="33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36B5" w14:textId="77777777" w:rsidR="00A27A30" w:rsidRPr="00B06E49" w:rsidRDefault="00A27A30" w:rsidP="00A27A30">
      <w:pPr>
        <w:pStyle w:val="ListParagraph"/>
        <w:numPr>
          <w:ilvl w:val="1"/>
          <w:numId w:val="19"/>
        </w:numPr>
        <w:jc w:val="bot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2AE167B" wp14:editId="16BB80B1">
            <wp:extent cx="3886200" cy="3555153"/>
            <wp:effectExtent l="0" t="0" r="0" b="762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5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DB0A" w14:textId="77777777" w:rsidR="005848D2" w:rsidRPr="000556F1" w:rsidRDefault="005848D2" w:rsidP="00A27A30">
      <w:pPr>
        <w:jc w:val="both"/>
        <w:rPr>
          <w:rFonts w:ascii="Calibri" w:hAnsi="Calibri" w:cs="Calibri"/>
          <w:color w:val="auto"/>
        </w:rPr>
      </w:pPr>
      <w:r w:rsidRPr="000556F1">
        <w:rPr>
          <w:rFonts w:ascii="Calibri" w:hAnsi="Calibri" w:cs="Calibri"/>
          <w:color w:val="auto"/>
        </w:rPr>
        <w:t> </w:t>
      </w:r>
    </w:p>
    <w:p w14:paraId="17EA7C42" w14:textId="2A73B23F" w:rsidR="0084346D" w:rsidRDefault="0084346D" w:rsidP="00613871">
      <w:pPr>
        <w:jc w:val="both"/>
        <w:rPr>
          <w:rFonts w:ascii="Calibri" w:hAnsi="Calibri" w:cs="Calibri"/>
          <w:color w:val="FF0000"/>
          <w:sz w:val="32"/>
          <w:szCs w:val="32"/>
        </w:rPr>
      </w:pPr>
      <w:r w:rsidRPr="00613871">
        <w:rPr>
          <w:rFonts w:ascii="Calibri" w:hAnsi="Calibri" w:cs="Calibri"/>
          <w:color w:val="FF0000"/>
          <w:sz w:val="32"/>
          <w:szCs w:val="32"/>
        </w:rPr>
        <w:t>Recommendations:</w:t>
      </w:r>
    </w:p>
    <w:p w14:paraId="77B9F721" w14:textId="71892DFD" w:rsidR="00291C8B" w:rsidRDefault="00613871" w:rsidP="00291C8B">
      <w:p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After understanding the data provided to us by the Airlines, we as a group have come up with the following recommendations for Southeast Airlines Co. to use to help improve satisfaction scores in the future. </w:t>
      </w:r>
      <w:r w:rsidR="00C41FFF">
        <w:rPr>
          <w:rFonts w:ascii="Calibri" w:hAnsi="Calibri" w:cs="Calibri"/>
          <w:color w:val="auto"/>
        </w:rPr>
        <w:t>If</w:t>
      </w:r>
      <w:r w:rsidR="00647207">
        <w:rPr>
          <w:rFonts w:ascii="Calibri" w:hAnsi="Calibri" w:cs="Calibri"/>
          <w:color w:val="auto"/>
        </w:rPr>
        <w:t xml:space="preserve"> these recommendations are put into effect</w:t>
      </w:r>
      <w:r w:rsidR="00E43787">
        <w:rPr>
          <w:rFonts w:ascii="Calibri" w:hAnsi="Calibri" w:cs="Calibri"/>
          <w:color w:val="auto"/>
        </w:rPr>
        <w:t>,</w:t>
      </w:r>
      <w:r w:rsidR="00647207">
        <w:rPr>
          <w:rFonts w:ascii="Calibri" w:hAnsi="Calibri" w:cs="Calibri"/>
          <w:color w:val="auto"/>
        </w:rPr>
        <w:t xml:space="preserve"> the Southeast Airlines Co. will see a significant increase in their future satisfaction scores. </w:t>
      </w:r>
    </w:p>
    <w:p w14:paraId="5405F988" w14:textId="77777777" w:rsidR="00291C8B" w:rsidRDefault="00291C8B" w:rsidP="00291C8B">
      <w:pPr>
        <w:jc w:val="both"/>
        <w:rPr>
          <w:rFonts w:ascii="Calibri" w:hAnsi="Calibri" w:cs="Calibri"/>
          <w:color w:val="auto"/>
        </w:rPr>
      </w:pPr>
      <w:r w:rsidRPr="00EB0426">
        <w:rPr>
          <w:rFonts w:ascii="Calibri" w:hAnsi="Calibri" w:cs="Calibri"/>
          <w:b/>
          <w:bCs/>
          <w:color w:val="auto"/>
        </w:rPr>
        <w:t>Recommendation 1</w:t>
      </w:r>
      <w:r>
        <w:rPr>
          <w:rFonts w:ascii="Calibri" w:hAnsi="Calibri" w:cs="Calibri"/>
          <w:color w:val="auto"/>
        </w:rPr>
        <w:t>:</w:t>
      </w:r>
      <w:r>
        <w:rPr>
          <w:rFonts w:ascii="Calibri" w:hAnsi="Calibri" w:cs="Calibri"/>
          <w:color w:val="auto"/>
        </w:rPr>
        <w:tab/>
        <w:t>Create incentives for the age population of 53 and older.</w:t>
      </w:r>
    </w:p>
    <w:p w14:paraId="05DF27CB" w14:textId="30671269" w:rsidR="00291C8B" w:rsidRDefault="00291C8B" w:rsidP="00291C8B">
      <w:p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The data showed that </w:t>
      </w:r>
      <w:r w:rsidR="00E43787">
        <w:rPr>
          <w:rFonts w:ascii="Calibri" w:hAnsi="Calibri" w:cs="Calibri"/>
          <w:color w:val="auto"/>
        </w:rPr>
        <w:t xml:space="preserve">customers took a more significant number of flights </w:t>
      </w:r>
      <w:r>
        <w:rPr>
          <w:rFonts w:ascii="Calibri" w:hAnsi="Calibri" w:cs="Calibri"/>
          <w:color w:val="auto"/>
        </w:rPr>
        <w:t xml:space="preserve">at the age group of 53 and older compared to the age group of 53 and younger. Additionally, Southeast had better satisfaction scores from the same age group who </w:t>
      </w:r>
      <w:r w:rsidR="000011AD">
        <w:rPr>
          <w:rFonts w:ascii="Calibri" w:hAnsi="Calibri" w:cs="Calibri"/>
          <w:color w:val="auto"/>
        </w:rPr>
        <w:t xml:space="preserve">also participated in multiple loyalty card programs. </w:t>
      </w:r>
      <w:r>
        <w:rPr>
          <w:rFonts w:ascii="Calibri" w:hAnsi="Calibri" w:cs="Calibri"/>
          <w:color w:val="auto"/>
        </w:rPr>
        <w:t xml:space="preserve">We recommend improving loyalty programs for older populations and granting more rewards as the traveler takes repeat flights on Southeast. </w:t>
      </w:r>
    </w:p>
    <w:p w14:paraId="2D2E210E" w14:textId="003777C9" w:rsidR="00291C8B" w:rsidRDefault="00291C8B" w:rsidP="00291C8B">
      <w:pPr>
        <w:jc w:val="both"/>
        <w:rPr>
          <w:rFonts w:ascii="Calibri" w:hAnsi="Calibri" w:cs="Calibri"/>
          <w:color w:val="auto"/>
        </w:rPr>
      </w:pPr>
      <w:r w:rsidRPr="00EB0426">
        <w:rPr>
          <w:rFonts w:ascii="Calibri" w:hAnsi="Calibri" w:cs="Calibri"/>
          <w:b/>
          <w:bCs/>
          <w:color w:val="auto"/>
        </w:rPr>
        <w:t>Recommendation 2</w:t>
      </w:r>
      <w:r>
        <w:rPr>
          <w:rFonts w:ascii="Calibri" w:hAnsi="Calibri" w:cs="Calibri"/>
          <w:color w:val="auto"/>
        </w:rPr>
        <w:t xml:space="preserve">:  </w:t>
      </w:r>
      <w:r w:rsidR="008B3A5A">
        <w:rPr>
          <w:rFonts w:ascii="Calibri" w:hAnsi="Calibri" w:cs="Calibri"/>
          <w:color w:val="auto"/>
        </w:rPr>
        <w:t xml:space="preserve">Critical Times to </w:t>
      </w:r>
      <w:r w:rsidR="00515BDE">
        <w:rPr>
          <w:rFonts w:ascii="Calibri" w:hAnsi="Calibri" w:cs="Calibri"/>
          <w:color w:val="auto"/>
        </w:rPr>
        <w:t>consider - 3 AM and 2 PM</w:t>
      </w:r>
      <w:r>
        <w:rPr>
          <w:rFonts w:ascii="Calibri" w:hAnsi="Calibri" w:cs="Calibri"/>
          <w:color w:val="auto"/>
        </w:rPr>
        <w:t xml:space="preserve"> </w:t>
      </w:r>
    </w:p>
    <w:p w14:paraId="34AB3A4D" w14:textId="19C2B59D" w:rsidR="00291C8B" w:rsidRDefault="000011AD" w:rsidP="00291C8B">
      <w:p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The data provided insight into </w:t>
      </w:r>
      <w:r w:rsidR="003939DB">
        <w:rPr>
          <w:rFonts w:ascii="Calibri" w:hAnsi="Calibri" w:cs="Calibri"/>
          <w:color w:val="auto"/>
        </w:rPr>
        <w:t>specific</w:t>
      </w:r>
      <w:r>
        <w:rPr>
          <w:rFonts w:ascii="Calibri" w:hAnsi="Calibri" w:cs="Calibri"/>
          <w:color w:val="auto"/>
        </w:rPr>
        <w:t xml:space="preserve"> timeframes in which customers are more likely to give lower satisfaction scores</w:t>
      </w:r>
      <w:r w:rsidR="008B2CD8">
        <w:rPr>
          <w:rFonts w:ascii="Calibri" w:hAnsi="Calibri" w:cs="Calibri"/>
          <w:color w:val="auto"/>
        </w:rPr>
        <w:t xml:space="preserve"> </w:t>
      </w:r>
      <w:r>
        <w:rPr>
          <w:rFonts w:ascii="Calibri" w:hAnsi="Calibri" w:cs="Calibri"/>
          <w:color w:val="auto"/>
        </w:rPr>
        <w:t xml:space="preserve">at 3:00 A.M.  and at 2:00 P.M. If there is a decision to be made regarding which </w:t>
      </w:r>
      <w:r w:rsidR="007C6631">
        <w:rPr>
          <w:rFonts w:ascii="Calibri" w:hAnsi="Calibri" w:cs="Calibri"/>
          <w:color w:val="auto"/>
        </w:rPr>
        <w:t>Flight</w:t>
      </w:r>
      <w:r>
        <w:rPr>
          <w:rFonts w:ascii="Calibri" w:hAnsi="Calibri" w:cs="Calibri"/>
          <w:color w:val="auto"/>
        </w:rPr>
        <w:t xml:space="preserve"> should be delayed the company should not choose a flight at either of those times. Southeast has a large population of business travelers</w:t>
      </w:r>
      <w:r w:rsidR="005159CD">
        <w:rPr>
          <w:rFonts w:ascii="Calibri" w:hAnsi="Calibri" w:cs="Calibri"/>
          <w:color w:val="auto"/>
        </w:rPr>
        <w:t xml:space="preserve">, </w:t>
      </w:r>
      <w:r w:rsidR="00AF7A95">
        <w:rPr>
          <w:rFonts w:ascii="Calibri" w:hAnsi="Calibri" w:cs="Calibri"/>
          <w:color w:val="auto"/>
        </w:rPr>
        <w:t>which</w:t>
      </w:r>
      <w:r>
        <w:rPr>
          <w:rFonts w:ascii="Calibri" w:hAnsi="Calibri" w:cs="Calibri"/>
          <w:color w:val="auto"/>
        </w:rPr>
        <w:t xml:space="preserve"> </w:t>
      </w:r>
      <w:r w:rsidR="00FD183E">
        <w:rPr>
          <w:rFonts w:ascii="Calibri" w:hAnsi="Calibri" w:cs="Calibri"/>
          <w:color w:val="auto"/>
        </w:rPr>
        <w:t>correlate</w:t>
      </w:r>
      <w:r>
        <w:rPr>
          <w:rFonts w:ascii="Calibri" w:hAnsi="Calibri" w:cs="Calibri"/>
          <w:color w:val="auto"/>
        </w:rPr>
        <w:t xml:space="preserve"> to those travelers trying to get to a meeting 1</w:t>
      </w:r>
      <w:r w:rsidRPr="000011AD">
        <w:rPr>
          <w:rFonts w:ascii="Calibri" w:hAnsi="Calibri" w:cs="Calibri"/>
          <w:color w:val="auto"/>
          <w:vertAlign w:val="superscript"/>
        </w:rPr>
        <w:t>st</w:t>
      </w:r>
      <w:r>
        <w:rPr>
          <w:rFonts w:ascii="Calibri" w:hAnsi="Calibri" w:cs="Calibri"/>
          <w:color w:val="auto"/>
        </w:rPr>
        <w:t xml:space="preserve"> thing in the morning and trying to get home before the end of the day. </w:t>
      </w:r>
      <w:r>
        <w:rPr>
          <w:rFonts w:ascii="Calibri" w:hAnsi="Calibri" w:cs="Calibri"/>
          <w:color w:val="auto"/>
        </w:rPr>
        <w:lastRenderedPageBreak/>
        <w:t>Additionally, due to the high demand from business flyers</w:t>
      </w:r>
      <w:r w:rsidR="00FD183E">
        <w:rPr>
          <w:rFonts w:ascii="Calibri" w:hAnsi="Calibri" w:cs="Calibri"/>
          <w:color w:val="auto"/>
        </w:rPr>
        <w:t>,</w:t>
      </w:r>
      <w:r>
        <w:rPr>
          <w:rFonts w:ascii="Calibri" w:hAnsi="Calibri" w:cs="Calibri"/>
          <w:color w:val="auto"/>
        </w:rPr>
        <w:t xml:space="preserve"> we also recommend that the airline see if they have enough </w:t>
      </w:r>
      <w:r w:rsidR="007C6631">
        <w:rPr>
          <w:rFonts w:ascii="Calibri" w:hAnsi="Calibri" w:cs="Calibri"/>
          <w:color w:val="auto"/>
        </w:rPr>
        <w:t>Flight</w:t>
      </w:r>
      <w:r>
        <w:rPr>
          <w:rFonts w:ascii="Calibri" w:hAnsi="Calibri" w:cs="Calibri"/>
          <w:color w:val="auto"/>
        </w:rPr>
        <w:t xml:space="preserve"> available 1</w:t>
      </w:r>
      <w:r w:rsidRPr="000011AD">
        <w:rPr>
          <w:rFonts w:ascii="Calibri" w:hAnsi="Calibri" w:cs="Calibri"/>
          <w:color w:val="auto"/>
          <w:vertAlign w:val="superscript"/>
        </w:rPr>
        <w:t>st</w:t>
      </w:r>
      <w:r>
        <w:rPr>
          <w:rFonts w:ascii="Calibri" w:hAnsi="Calibri" w:cs="Calibri"/>
          <w:color w:val="auto"/>
        </w:rPr>
        <w:t xml:space="preserve"> thing in the morning and before the end of a typical business day. </w:t>
      </w:r>
    </w:p>
    <w:p w14:paraId="15C0EEC1" w14:textId="2E0CBA04" w:rsidR="00AA022E" w:rsidRDefault="00AA022E" w:rsidP="00291C8B">
      <w:pPr>
        <w:jc w:val="both"/>
        <w:rPr>
          <w:rFonts w:ascii="Calibri" w:hAnsi="Calibri" w:cs="Calibri"/>
          <w:color w:val="auto"/>
        </w:rPr>
      </w:pPr>
      <w:r w:rsidRPr="00EB0426">
        <w:rPr>
          <w:rFonts w:ascii="Calibri" w:hAnsi="Calibri" w:cs="Calibri"/>
          <w:b/>
          <w:bCs/>
          <w:color w:val="auto"/>
        </w:rPr>
        <w:t>Recommendation 3</w:t>
      </w:r>
      <w:r>
        <w:rPr>
          <w:rFonts w:ascii="Calibri" w:hAnsi="Calibri" w:cs="Calibri"/>
          <w:color w:val="auto"/>
        </w:rPr>
        <w:t xml:space="preserve">: Make </w:t>
      </w:r>
      <w:r w:rsidR="00EB0426">
        <w:rPr>
          <w:rFonts w:ascii="Calibri" w:hAnsi="Calibri" w:cs="Calibri"/>
          <w:color w:val="auto"/>
        </w:rPr>
        <w:t>subsequent flight experiences better for customers</w:t>
      </w:r>
      <w:r>
        <w:rPr>
          <w:rFonts w:ascii="Calibri" w:hAnsi="Calibri" w:cs="Calibri"/>
          <w:color w:val="auto"/>
        </w:rPr>
        <w:t xml:space="preserve">. </w:t>
      </w:r>
    </w:p>
    <w:p w14:paraId="15D5F46C" w14:textId="35C2D428" w:rsidR="00EB0426" w:rsidRDefault="00EB0426" w:rsidP="00291C8B">
      <w:p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The Airline is </w:t>
      </w:r>
      <w:r w:rsidR="008B2CD8">
        <w:rPr>
          <w:rFonts w:ascii="Calibri" w:hAnsi="Calibri" w:cs="Calibri"/>
          <w:color w:val="auto"/>
        </w:rPr>
        <w:t>d</w:t>
      </w:r>
      <w:r>
        <w:rPr>
          <w:rFonts w:ascii="Calibri" w:hAnsi="Calibri" w:cs="Calibri"/>
          <w:color w:val="auto"/>
        </w:rPr>
        <w:t>oing a good job based on satisfaction scores for 1</w:t>
      </w:r>
      <w:r w:rsidRPr="00EB0426">
        <w:rPr>
          <w:rFonts w:ascii="Calibri" w:hAnsi="Calibri" w:cs="Calibri"/>
          <w:color w:val="auto"/>
          <w:vertAlign w:val="superscript"/>
        </w:rPr>
        <w:t>st</w:t>
      </w:r>
      <w:r>
        <w:rPr>
          <w:rFonts w:ascii="Calibri" w:hAnsi="Calibri" w:cs="Calibri"/>
          <w:color w:val="auto"/>
        </w:rPr>
        <w:t xml:space="preserve"> time flyers with a mean satisfaction score of 3.45. The satisfaction scores for </w:t>
      </w:r>
      <w:r w:rsidR="008B2CD8">
        <w:rPr>
          <w:rFonts w:ascii="Calibri" w:hAnsi="Calibri" w:cs="Calibri"/>
          <w:color w:val="auto"/>
        </w:rPr>
        <w:t>s</w:t>
      </w:r>
      <w:r>
        <w:rPr>
          <w:rFonts w:ascii="Calibri" w:hAnsi="Calibri" w:cs="Calibri"/>
          <w:color w:val="auto"/>
        </w:rPr>
        <w:t>ubsequent flights decreases after the 1</w:t>
      </w:r>
      <w:r w:rsidRPr="00EB0426">
        <w:rPr>
          <w:rFonts w:ascii="Calibri" w:hAnsi="Calibri" w:cs="Calibri"/>
          <w:color w:val="auto"/>
          <w:vertAlign w:val="superscript"/>
        </w:rPr>
        <w:t>st</w:t>
      </w:r>
      <w:r>
        <w:rPr>
          <w:rFonts w:ascii="Calibri" w:hAnsi="Calibri" w:cs="Calibri"/>
          <w:color w:val="auto"/>
        </w:rPr>
        <w:t xml:space="preserve"> initial </w:t>
      </w:r>
      <w:r w:rsidR="007C6631">
        <w:rPr>
          <w:rFonts w:ascii="Calibri" w:hAnsi="Calibri" w:cs="Calibri"/>
          <w:color w:val="auto"/>
        </w:rPr>
        <w:t>Flight</w:t>
      </w:r>
      <w:r>
        <w:rPr>
          <w:rFonts w:ascii="Calibri" w:hAnsi="Calibri" w:cs="Calibri"/>
          <w:color w:val="auto"/>
        </w:rPr>
        <w:t>. Implement a better loyalty program for frequent flyers, this will</w:t>
      </w:r>
      <w:r w:rsidR="008B2CD8">
        <w:rPr>
          <w:rFonts w:ascii="Calibri" w:hAnsi="Calibri" w:cs="Calibri"/>
          <w:color w:val="auto"/>
        </w:rPr>
        <w:t xml:space="preserve"> provide incentives for </w:t>
      </w:r>
      <w:r>
        <w:rPr>
          <w:rFonts w:ascii="Calibri" w:hAnsi="Calibri" w:cs="Calibri"/>
          <w:color w:val="auto"/>
        </w:rPr>
        <w:t>customer</w:t>
      </w:r>
      <w:r w:rsidR="008B2CD8">
        <w:rPr>
          <w:rFonts w:ascii="Calibri" w:hAnsi="Calibri" w:cs="Calibri"/>
          <w:color w:val="auto"/>
        </w:rPr>
        <w:t>s</w:t>
      </w:r>
      <w:r>
        <w:rPr>
          <w:rFonts w:ascii="Calibri" w:hAnsi="Calibri" w:cs="Calibri"/>
          <w:color w:val="auto"/>
        </w:rPr>
        <w:t xml:space="preserve"> </w:t>
      </w:r>
      <w:r w:rsidR="008B2CD8">
        <w:rPr>
          <w:rFonts w:ascii="Calibri" w:hAnsi="Calibri" w:cs="Calibri"/>
          <w:color w:val="auto"/>
        </w:rPr>
        <w:t xml:space="preserve">to come back for return flights. </w:t>
      </w:r>
      <w:r>
        <w:rPr>
          <w:rFonts w:ascii="Calibri" w:hAnsi="Calibri" w:cs="Calibri"/>
          <w:color w:val="auto"/>
        </w:rPr>
        <w:t xml:space="preserve"> Take a survey of return customers on what features, they like best and which they like least. Make changes according to those results. </w:t>
      </w:r>
    </w:p>
    <w:p w14:paraId="575E79C3" w14:textId="5A10816A" w:rsidR="00EB0426" w:rsidRDefault="004D2B5E" w:rsidP="00291C8B">
      <w:pPr>
        <w:jc w:val="both"/>
        <w:rPr>
          <w:rFonts w:ascii="Calibri" w:hAnsi="Calibri" w:cs="Calibri"/>
          <w:color w:val="auto"/>
        </w:rPr>
      </w:pPr>
      <w:r w:rsidRPr="00EB0426">
        <w:rPr>
          <w:rFonts w:ascii="Calibri" w:hAnsi="Calibri" w:cs="Calibri"/>
          <w:b/>
          <w:bCs/>
          <w:color w:val="auto"/>
        </w:rPr>
        <w:t>Recommendation 4</w:t>
      </w:r>
      <w:r>
        <w:rPr>
          <w:rFonts w:ascii="Calibri" w:hAnsi="Calibri" w:cs="Calibri"/>
          <w:color w:val="auto"/>
        </w:rPr>
        <w:t xml:space="preserve">: </w:t>
      </w:r>
      <w:r w:rsidR="00AB4689">
        <w:rPr>
          <w:rFonts w:ascii="Calibri" w:hAnsi="Calibri" w:cs="Calibri"/>
          <w:color w:val="auto"/>
        </w:rPr>
        <w:t xml:space="preserve">Find a way to identify personal airline travelers and provide additional benefits. </w:t>
      </w:r>
    </w:p>
    <w:p w14:paraId="2C0F218D" w14:textId="28E7F61E" w:rsidR="00647207" w:rsidRDefault="00AB4689" w:rsidP="00291C8B">
      <w:p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61% of the customers that are flying on your airline are business customers who have given a mean satisfaction score of 3.78. However, 32% of the population is personal travelers who have given the company a mean satisfaction score of 2.59. The personal ticket </w:t>
      </w:r>
      <w:r w:rsidR="003939DB">
        <w:rPr>
          <w:rFonts w:ascii="Calibri" w:hAnsi="Calibri" w:cs="Calibri"/>
          <w:color w:val="auto"/>
        </w:rPr>
        <w:t>customers</w:t>
      </w:r>
      <w:r>
        <w:rPr>
          <w:rFonts w:ascii="Calibri" w:hAnsi="Calibri" w:cs="Calibri"/>
          <w:color w:val="auto"/>
        </w:rPr>
        <w:t xml:space="preserve"> </w:t>
      </w:r>
      <w:r w:rsidR="00E05059">
        <w:rPr>
          <w:rFonts w:ascii="Calibri" w:hAnsi="Calibri" w:cs="Calibri"/>
          <w:color w:val="auto"/>
        </w:rPr>
        <w:t>need</w:t>
      </w:r>
      <w:r>
        <w:rPr>
          <w:rFonts w:ascii="Calibri" w:hAnsi="Calibri" w:cs="Calibri"/>
          <w:color w:val="auto"/>
        </w:rPr>
        <w:t xml:space="preserve"> to be provided some incentives, better customer service, or improved conditions while traveling on your airline. We recommend putting identify marks on </w:t>
      </w:r>
      <w:r w:rsidR="00FD183E">
        <w:rPr>
          <w:rFonts w:ascii="Calibri" w:hAnsi="Calibri" w:cs="Calibri"/>
          <w:color w:val="auto"/>
        </w:rPr>
        <w:t>personal travelers' tickets</w:t>
      </w:r>
      <w:r>
        <w:rPr>
          <w:rFonts w:ascii="Calibri" w:hAnsi="Calibri" w:cs="Calibri"/>
          <w:color w:val="auto"/>
        </w:rPr>
        <w:t xml:space="preserve"> boarding passing so all airline employees can provide above and beyond customer service to those customers. Also, follow up with those personal travelers and asked them to list the top 3 things they would change about </w:t>
      </w:r>
      <w:r w:rsidR="00647207">
        <w:rPr>
          <w:rFonts w:ascii="Calibri" w:hAnsi="Calibri" w:cs="Calibri"/>
          <w:color w:val="auto"/>
        </w:rPr>
        <w:t>their</w:t>
      </w:r>
      <w:r>
        <w:rPr>
          <w:rFonts w:ascii="Calibri" w:hAnsi="Calibri" w:cs="Calibri"/>
          <w:color w:val="auto"/>
        </w:rPr>
        <w:t xml:space="preserve"> experience with your airline. </w:t>
      </w:r>
    </w:p>
    <w:p w14:paraId="10425421" w14:textId="1936B4FB" w:rsidR="002D716A" w:rsidRDefault="002D716A" w:rsidP="002D716A">
      <w:pPr>
        <w:jc w:val="both"/>
        <w:rPr>
          <w:rFonts w:ascii="Calibri" w:hAnsi="Calibri" w:cs="Calibri"/>
          <w:color w:val="auto"/>
        </w:rPr>
      </w:pPr>
      <w:r w:rsidRPr="00EB0426">
        <w:rPr>
          <w:rFonts w:ascii="Calibri" w:hAnsi="Calibri" w:cs="Calibri"/>
          <w:b/>
          <w:bCs/>
          <w:color w:val="auto"/>
        </w:rPr>
        <w:t xml:space="preserve">Recommendation </w:t>
      </w:r>
      <w:r w:rsidR="00725165">
        <w:rPr>
          <w:rFonts w:ascii="Calibri" w:hAnsi="Calibri" w:cs="Calibri"/>
          <w:b/>
          <w:bCs/>
          <w:color w:val="auto"/>
        </w:rPr>
        <w:t>5</w:t>
      </w:r>
      <w:r>
        <w:rPr>
          <w:rFonts w:ascii="Calibri" w:hAnsi="Calibri" w:cs="Calibri"/>
          <w:color w:val="auto"/>
        </w:rPr>
        <w:t xml:space="preserve">: </w:t>
      </w:r>
      <w:r w:rsidR="00805BD4">
        <w:rPr>
          <w:rFonts w:ascii="Calibri" w:hAnsi="Calibri" w:cs="Calibri"/>
          <w:color w:val="auto"/>
        </w:rPr>
        <w:t xml:space="preserve">Try to avoid Arrival Delays </w:t>
      </w:r>
    </w:p>
    <w:p w14:paraId="5BA2342D" w14:textId="56DFA82B" w:rsidR="002D716A" w:rsidRDefault="002E5CA7" w:rsidP="002D716A">
      <w:pPr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From our significant variables, we can see that the arrival delay contributes more </w:t>
      </w:r>
      <w:r w:rsidR="00E06FCA">
        <w:rPr>
          <w:rFonts w:ascii="Calibri" w:hAnsi="Calibri" w:cs="Calibri"/>
          <w:color w:val="auto"/>
        </w:rPr>
        <w:t xml:space="preserve">negatively </w:t>
      </w:r>
      <w:r>
        <w:rPr>
          <w:rFonts w:ascii="Calibri" w:hAnsi="Calibri" w:cs="Calibri"/>
          <w:color w:val="auto"/>
        </w:rPr>
        <w:t>to the Satisfaction</w:t>
      </w:r>
      <w:r w:rsidR="006829BE">
        <w:rPr>
          <w:rFonts w:ascii="Calibri" w:hAnsi="Calibri" w:cs="Calibri"/>
          <w:color w:val="auto"/>
        </w:rPr>
        <w:t>, so even if we depart late, try to make up during the flight and arrive on time.</w:t>
      </w:r>
    </w:p>
    <w:p w14:paraId="1931381C" w14:textId="77777777" w:rsidR="002D716A" w:rsidRDefault="002D716A" w:rsidP="00291C8B">
      <w:pPr>
        <w:jc w:val="both"/>
        <w:rPr>
          <w:rFonts w:ascii="Calibri" w:hAnsi="Calibri" w:cs="Calibri"/>
          <w:color w:val="auto"/>
        </w:rPr>
      </w:pPr>
    </w:p>
    <w:p w14:paraId="3782C6F7" w14:textId="2F17BC10" w:rsidR="004D2B5E" w:rsidRDefault="004D2B5E" w:rsidP="00291C8B">
      <w:pPr>
        <w:jc w:val="both"/>
        <w:rPr>
          <w:rFonts w:ascii="Calibri" w:hAnsi="Calibri" w:cs="Calibri"/>
          <w:color w:val="auto"/>
        </w:rPr>
      </w:pPr>
    </w:p>
    <w:p w14:paraId="3C966C7B" w14:textId="77777777" w:rsidR="004D2B5E" w:rsidRDefault="004D2B5E" w:rsidP="00291C8B">
      <w:pPr>
        <w:jc w:val="both"/>
        <w:rPr>
          <w:rFonts w:ascii="Calibri" w:hAnsi="Calibri" w:cs="Calibri"/>
          <w:color w:val="auto"/>
        </w:rPr>
      </w:pPr>
    </w:p>
    <w:p w14:paraId="764AC493" w14:textId="77777777" w:rsidR="00AA022E" w:rsidRDefault="00AA022E" w:rsidP="00291C8B">
      <w:pPr>
        <w:jc w:val="both"/>
        <w:rPr>
          <w:rFonts w:ascii="Calibri" w:hAnsi="Calibri" w:cs="Calibri"/>
          <w:color w:val="auto"/>
        </w:rPr>
      </w:pPr>
    </w:p>
    <w:p w14:paraId="03EEDF2B" w14:textId="77777777" w:rsidR="00291C8B" w:rsidRDefault="00291C8B" w:rsidP="00291C8B">
      <w:pPr>
        <w:jc w:val="both"/>
        <w:rPr>
          <w:rFonts w:ascii="Calibri" w:hAnsi="Calibri" w:cs="Calibri"/>
          <w:color w:val="auto"/>
        </w:rPr>
      </w:pPr>
    </w:p>
    <w:sectPr w:rsidR="00291C8B" w:rsidSect="00807A67">
      <w:headerReference w:type="default" r:id="rId54"/>
      <w:footerReference w:type="default" r:id="rId55"/>
      <w:headerReference w:type="first" r:id="rId56"/>
      <w:pgSz w:w="12240" w:h="15840"/>
      <w:pgMar w:top="1728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9C79A9" w14:textId="77777777" w:rsidR="001145C7" w:rsidRDefault="001145C7" w:rsidP="00C6554A">
      <w:pPr>
        <w:spacing w:before="0" w:after="0" w:line="240" w:lineRule="auto"/>
      </w:pPr>
      <w:r>
        <w:separator/>
      </w:r>
    </w:p>
  </w:endnote>
  <w:endnote w:type="continuationSeparator" w:id="0">
    <w:p w14:paraId="52C42122" w14:textId="77777777" w:rsidR="001145C7" w:rsidRDefault="001145C7" w:rsidP="00C6554A">
      <w:pPr>
        <w:spacing w:before="0" w:after="0" w:line="240" w:lineRule="auto"/>
      </w:pPr>
      <w:r>
        <w:continuationSeparator/>
      </w:r>
    </w:p>
  </w:endnote>
  <w:endnote w:type="continuationNotice" w:id="1">
    <w:p w14:paraId="059A518A" w14:textId="77777777" w:rsidR="001145C7" w:rsidRDefault="001145C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HGMinchoE">
    <w:altName w:val="HG明朝E"/>
    <w:panose1 w:val="02020909000000000000"/>
    <w:charset w:val="80"/>
    <w:family w:val="modern"/>
    <w:notTrueType/>
    <w:pitch w:val="fixed"/>
    <w:sig w:usb0="E00002FF" w:usb1="6AC7FDFB" w:usb2="00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3402F" w14:textId="77777777" w:rsidR="004A31C6" w:rsidRDefault="004A31C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81DDE4" w14:textId="77777777" w:rsidR="001145C7" w:rsidRDefault="001145C7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85CF185" w14:textId="77777777" w:rsidR="001145C7" w:rsidRDefault="001145C7" w:rsidP="00C6554A">
      <w:pPr>
        <w:spacing w:before="0" w:after="0" w:line="240" w:lineRule="auto"/>
      </w:pPr>
      <w:r>
        <w:continuationSeparator/>
      </w:r>
    </w:p>
  </w:footnote>
  <w:footnote w:type="continuationNotice" w:id="1">
    <w:p w14:paraId="7F24CD22" w14:textId="77777777" w:rsidR="001145C7" w:rsidRDefault="001145C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F3DFE" w14:textId="26223FF4" w:rsidR="004A31C6" w:rsidRDefault="004A31C6" w:rsidP="00535AB7">
    <w:pPr>
      <w:pStyle w:val="Header"/>
    </w:pPr>
    <w:r>
      <w:t xml:space="preserve">IST 687 </w:t>
    </w:r>
    <w:r>
      <w:tab/>
    </w:r>
    <w:r>
      <w:tab/>
    </w:r>
    <w:r>
      <w:tab/>
    </w:r>
    <w:r>
      <w:tab/>
    </w:r>
    <w:r>
      <w:tab/>
    </w:r>
    <w:r>
      <w:tab/>
    </w:r>
    <w:r>
      <w:tab/>
      <w:t>Team 3</w:t>
    </w:r>
  </w:p>
  <w:p w14:paraId="1C9A25D9" w14:textId="77777777" w:rsidR="004A31C6" w:rsidRDefault="004A31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A9B4" w14:textId="0AFC4551" w:rsidR="004A31C6" w:rsidRDefault="004A31C6">
    <w:pPr>
      <w:pStyle w:val="Header"/>
    </w:pPr>
    <w:r>
      <w:t>IST 687</w:t>
    </w:r>
    <w:r>
      <w:tab/>
    </w:r>
    <w:r>
      <w:tab/>
    </w:r>
    <w:r>
      <w:tab/>
    </w:r>
    <w:r>
      <w:tab/>
    </w:r>
    <w:r>
      <w:tab/>
    </w:r>
    <w:r>
      <w:tab/>
    </w:r>
    <w:r>
      <w:tab/>
      <w:t>Team 3</w:t>
    </w:r>
  </w:p>
  <w:p w14:paraId="1E4D36D4" w14:textId="2ABC14E7" w:rsidR="004A31C6" w:rsidRDefault="004A31C6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multi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FFFFF89"/>
    <w:multiLevelType w:val="multilevel"/>
    <w:tmpl w:val="D5BAC96A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EC79EF"/>
    <w:multiLevelType w:val="multilevel"/>
    <w:tmpl w:val="3836C2E4"/>
    <w:lvl w:ilvl="0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084F67A3"/>
    <w:multiLevelType w:val="hybridMultilevel"/>
    <w:tmpl w:val="253CE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635C91"/>
    <w:multiLevelType w:val="hybridMultilevel"/>
    <w:tmpl w:val="CBB68D50"/>
    <w:lvl w:ilvl="0" w:tplc="9B242B32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7700BA0C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5D469C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plc="AC3CF98A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plc="F0A69AC6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4344FE0A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plc="7DE09DEC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plc="1186C5F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EAEDF0E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43457576"/>
    <w:multiLevelType w:val="hybridMultilevel"/>
    <w:tmpl w:val="E772A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844205"/>
    <w:multiLevelType w:val="hybridMultilevel"/>
    <w:tmpl w:val="CA1047CA"/>
    <w:lvl w:ilvl="0" w:tplc="9398D2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/>
      </w:rPr>
    </w:lvl>
    <w:lvl w:ilvl="1" w:tplc="85C8E2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9049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C896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9EE0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BC79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8260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3C15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9EC6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6A4AAA"/>
    <w:multiLevelType w:val="hybridMultilevel"/>
    <w:tmpl w:val="37726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D77BC6"/>
    <w:multiLevelType w:val="multilevel"/>
    <w:tmpl w:val="8EE0D39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0837C94"/>
    <w:multiLevelType w:val="hybridMultilevel"/>
    <w:tmpl w:val="1F66E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260B61"/>
    <w:multiLevelType w:val="hybridMultilevel"/>
    <w:tmpl w:val="82ECF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1925CA"/>
    <w:multiLevelType w:val="multilevel"/>
    <w:tmpl w:val="D3F641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61582F"/>
    <w:multiLevelType w:val="multilevel"/>
    <w:tmpl w:val="8EE0D39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C6B3B40"/>
    <w:multiLevelType w:val="multilevel"/>
    <w:tmpl w:val="6E88EE20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" w15:restartNumberingAfterBreak="0">
    <w:nsid w:val="62ED59D2"/>
    <w:multiLevelType w:val="hybridMultilevel"/>
    <w:tmpl w:val="4A725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836A06"/>
    <w:multiLevelType w:val="multilevel"/>
    <w:tmpl w:val="1D86F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721AF1"/>
    <w:multiLevelType w:val="multilevel"/>
    <w:tmpl w:val="9A48312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76E203D6"/>
    <w:multiLevelType w:val="hybridMultilevel"/>
    <w:tmpl w:val="E772A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BC3DF0"/>
    <w:multiLevelType w:val="hybridMultilevel"/>
    <w:tmpl w:val="A13AA6F0"/>
    <w:lvl w:ilvl="0" w:tplc="9BA0B86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FE4FD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A6B2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8493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201C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0E029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FF801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0C74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02B6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4"/>
  </w:num>
  <w:num w:numId="5">
    <w:abstractNumId w:val="5"/>
  </w:num>
  <w:num w:numId="6">
    <w:abstractNumId w:val="10"/>
  </w:num>
  <w:num w:numId="7">
    <w:abstractNumId w:val="6"/>
  </w:num>
  <w:num w:numId="8">
    <w:abstractNumId w:val="13"/>
  </w:num>
  <w:num w:numId="9">
    <w:abstractNumId w:val="18"/>
  </w:num>
  <w:num w:numId="10">
    <w:abstractNumId w:val="4"/>
  </w:num>
  <w:num w:numId="11">
    <w:abstractNumId w:val="11"/>
  </w:num>
  <w:num w:numId="12">
    <w:abstractNumId w:val="16"/>
  </w:num>
  <w:num w:numId="13">
    <w:abstractNumId w:val="2"/>
  </w:num>
  <w:num w:numId="14">
    <w:abstractNumId w:val="15"/>
  </w:num>
  <w:num w:numId="15">
    <w:abstractNumId w:val="12"/>
  </w:num>
  <w:num w:numId="16">
    <w:abstractNumId w:val="8"/>
  </w:num>
  <w:num w:numId="17">
    <w:abstractNumId w:val="7"/>
  </w:num>
  <w:num w:numId="18">
    <w:abstractNumId w:val="9"/>
  </w:num>
  <w:num w:numId="19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6B"/>
    <w:rsid w:val="000011AD"/>
    <w:rsid w:val="00015375"/>
    <w:rsid w:val="00044D7B"/>
    <w:rsid w:val="000556F1"/>
    <w:rsid w:val="00065C8E"/>
    <w:rsid w:val="000710BB"/>
    <w:rsid w:val="00072BB9"/>
    <w:rsid w:val="00072D47"/>
    <w:rsid w:val="000778D7"/>
    <w:rsid w:val="00082C2B"/>
    <w:rsid w:val="00085760"/>
    <w:rsid w:val="000B49FE"/>
    <w:rsid w:val="000D4B54"/>
    <w:rsid w:val="000D6AF5"/>
    <w:rsid w:val="000D6D1C"/>
    <w:rsid w:val="000D793C"/>
    <w:rsid w:val="000E13C7"/>
    <w:rsid w:val="000E1848"/>
    <w:rsid w:val="000E694E"/>
    <w:rsid w:val="000F39C2"/>
    <w:rsid w:val="00100A3F"/>
    <w:rsid w:val="00113A2D"/>
    <w:rsid w:val="001145C7"/>
    <w:rsid w:val="00114613"/>
    <w:rsid w:val="00115BBD"/>
    <w:rsid w:val="00120199"/>
    <w:rsid w:val="00127297"/>
    <w:rsid w:val="00140638"/>
    <w:rsid w:val="00185917"/>
    <w:rsid w:val="00193FFD"/>
    <w:rsid w:val="001A664A"/>
    <w:rsid w:val="001F2F22"/>
    <w:rsid w:val="001F6087"/>
    <w:rsid w:val="001F7D0F"/>
    <w:rsid w:val="00205E86"/>
    <w:rsid w:val="002144AE"/>
    <w:rsid w:val="00222D3B"/>
    <w:rsid w:val="00233657"/>
    <w:rsid w:val="00240302"/>
    <w:rsid w:val="00244AFE"/>
    <w:rsid w:val="002554CD"/>
    <w:rsid w:val="002659D0"/>
    <w:rsid w:val="00275714"/>
    <w:rsid w:val="00280B14"/>
    <w:rsid w:val="00291C8B"/>
    <w:rsid w:val="00293B83"/>
    <w:rsid w:val="00294FEF"/>
    <w:rsid w:val="002A617C"/>
    <w:rsid w:val="002A6F94"/>
    <w:rsid w:val="002A753C"/>
    <w:rsid w:val="002B4294"/>
    <w:rsid w:val="002D07DC"/>
    <w:rsid w:val="002D716A"/>
    <w:rsid w:val="002E5CA7"/>
    <w:rsid w:val="002F2E33"/>
    <w:rsid w:val="002F78B9"/>
    <w:rsid w:val="00301518"/>
    <w:rsid w:val="003038AC"/>
    <w:rsid w:val="00304930"/>
    <w:rsid w:val="00310A25"/>
    <w:rsid w:val="0031787D"/>
    <w:rsid w:val="0032211F"/>
    <w:rsid w:val="003238BB"/>
    <w:rsid w:val="00333D0D"/>
    <w:rsid w:val="00373585"/>
    <w:rsid w:val="00374375"/>
    <w:rsid w:val="003754AE"/>
    <w:rsid w:val="00376967"/>
    <w:rsid w:val="0038327E"/>
    <w:rsid w:val="00386D8B"/>
    <w:rsid w:val="00390127"/>
    <w:rsid w:val="003939DB"/>
    <w:rsid w:val="003A688D"/>
    <w:rsid w:val="003A7528"/>
    <w:rsid w:val="003B4168"/>
    <w:rsid w:val="003B5840"/>
    <w:rsid w:val="003B69C2"/>
    <w:rsid w:val="003C2FF6"/>
    <w:rsid w:val="003E1DEA"/>
    <w:rsid w:val="003E57BA"/>
    <w:rsid w:val="0040001D"/>
    <w:rsid w:val="0040025D"/>
    <w:rsid w:val="004147BF"/>
    <w:rsid w:val="00415E9F"/>
    <w:rsid w:val="004367A5"/>
    <w:rsid w:val="00442E62"/>
    <w:rsid w:val="00446474"/>
    <w:rsid w:val="004662AF"/>
    <w:rsid w:val="00466985"/>
    <w:rsid w:val="0047293D"/>
    <w:rsid w:val="004755E3"/>
    <w:rsid w:val="00483D81"/>
    <w:rsid w:val="004A31C6"/>
    <w:rsid w:val="004C049F"/>
    <w:rsid w:val="004C3A56"/>
    <w:rsid w:val="004C7B80"/>
    <w:rsid w:val="004D2B5E"/>
    <w:rsid w:val="004D6158"/>
    <w:rsid w:val="004F08FD"/>
    <w:rsid w:val="004F5561"/>
    <w:rsid w:val="005000E2"/>
    <w:rsid w:val="00507DE6"/>
    <w:rsid w:val="005159CD"/>
    <w:rsid w:val="00515BDE"/>
    <w:rsid w:val="00522614"/>
    <w:rsid w:val="005234CE"/>
    <w:rsid w:val="00535AB7"/>
    <w:rsid w:val="00543BA1"/>
    <w:rsid w:val="00547C7D"/>
    <w:rsid w:val="00550291"/>
    <w:rsid w:val="00564966"/>
    <w:rsid w:val="00573FA5"/>
    <w:rsid w:val="00577582"/>
    <w:rsid w:val="00580A1B"/>
    <w:rsid w:val="00580E9F"/>
    <w:rsid w:val="005848D2"/>
    <w:rsid w:val="005A66FE"/>
    <w:rsid w:val="005B6EA7"/>
    <w:rsid w:val="005C5E97"/>
    <w:rsid w:val="005D19B3"/>
    <w:rsid w:val="005D600A"/>
    <w:rsid w:val="005F0359"/>
    <w:rsid w:val="005F3B16"/>
    <w:rsid w:val="00602E3E"/>
    <w:rsid w:val="0060397D"/>
    <w:rsid w:val="00613871"/>
    <w:rsid w:val="00616C0A"/>
    <w:rsid w:val="00616F76"/>
    <w:rsid w:val="0062124D"/>
    <w:rsid w:val="00641A0B"/>
    <w:rsid w:val="00647207"/>
    <w:rsid w:val="0067695F"/>
    <w:rsid w:val="00677ABE"/>
    <w:rsid w:val="006829BE"/>
    <w:rsid w:val="00697103"/>
    <w:rsid w:val="006A3CE7"/>
    <w:rsid w:val="006B6320"/>
    <w:rsid w:val="006D21E2"/>
    <w:rsid w:val="006F333B"/>
    <w:rsid w:val="007013EC"/>
    <w:rsid w:val="007061AE"/>
    <w:rsid w:val="00712712"/>
    <w:rsid w:val="00715E15"/>
    <w:rsid w:val="007173DE"/>
    <w:rsid w:val="00725165"/>
    <w:rsid w:val="00730420"/>
    <w:rsid w:val="007338F2"/>
    <w:rsid w:val="00764B1F"/>
    <w:rsid w:val="0077772C"/>
    <w:rsid w:val="00783A98"/>
    <w:rsid w:val="00785CFE"/>
    <w:rsid w:val="007A383F"/>
    <w:rsid w:val="007B763F"/>
    <w:rsid w:val="007C6631"/>
    <w:rsid w:val="007D44A2"/>
    <w:rsid w:val="007F25B2"/>
    <w:rsid w:val="007F63C7"/>
    <w:rsid w:val="00805BD4"/>
    <w:rsid w:val="00807A67"/>
    <w:rsid w:val="008235CB"/>
    <w:rsid w:val="0084346D"/>
    <w:rsid w:val="00845A56"/>
    <w:rsid w:val="00864B05"/>
    <w:rsid w:val="00866827"/>
    <w:rsid w:val="00867121"/>
    <w:rsid w:val="0087180B"/>
    <w:rsid w:val="00881D7D"/>
    <w:rsid w:val="00886B8C"/>
    <w:rsid w:val="00892D3A"/>
    <w:rsid w:val="00895E51"/>
    <w:rsid w:val="008A02E6"/>
    <w:rsid w:val="008A42E9"/>
    <w:rsid w:val="008B2CD8"/>
    <w:rsid w:val="008B3A5A"/>
    <w:rsid w:val="008B5D0B"/>
    <w:rsid w:val="008C0061"/>
    <w:rsid w:val="008D0BDD"/>
    <w:rsid w:val="008D20DA"/>
    <w:rsid w:val="008E2220"/>
    <w:rsid w:val="008E5632"/>
    <w:rsid w:val="008F03A9"/>
    <w:rsid w:val="009048BE"/>
    <w:rsid w:val="009126F8"/>
    <w:rsid w:val="00915276"/>
    <w:rsid w:val="00927B36"/>
    <w:rsid w:val="00934240"/>
    <w:rsid w:val="00947DDC"/>
    <w:rsid w:val="0095352F"/>
    <w:rsid w:val="009561E6"/>
    <w:rsid w:val="00957FE0"/>
    <w:rsid w:val="009622A9"/>
    <w:rsid w:val="009642B6"/>
    <w:rsid w:val="00967773"/>
    <w:rsid w:val="00983CF4"/>
    <w:rsid w:val="0099011B"/>
    <w:rsid w:val="009903A5"/>
    <w:rsid w:val="009975CE"/>
    <w:rsid w:val="009E3B10"/>
    <w:rsid w:val="009F4D25"/>
    <w:rsid w:val="00A00A75"/>
    <w:rsid w:val="00A058AB"/>
    <w:rsid w:val="00A07BB9"/>
    <w:rsid w:val="00A27A30"/>
    <w:rsid w:val="00A30059"/>
    <w:rsid w:val="00A330F9"/>
    <w:rsid w:val="00A409D4"/>
    <w:rsid w:val="00A4591D"/>
    <w:rsid w:val="00A55775"/>
    <w:rsid w:val="00A56CB4"/>
    <w:rsid w:val="00A6216B"/>
    <w:rsid w:val="00A719A9"/>
    <w:rsid w:val="00A7616C"/>
    <w:rsid w:val="00A84D8D"/>
    <w:rsid w:val="00A852BC"/>
    <w:rsid w:val="00A86D79"/>
    <w:rsid w:val="00AA022E"/>
    <w:rsid w:val="00AA7943"/>
    <w:rsid w:val="00AB0EE5"/>
    <w:rsid w:val="00AB4689"/>
    <w:rsid w:val="00AC15EF"/>
    <w:rsid w:val="00AC6535"/>
    <w:rsid w:val="00AD6D43"/>
    <w:rsid w:val="00AF1E4F"/>
    <w:rsid w:val="00AF5ACD"/>
    <w:rsid w:val="00AF7A95"/>
    <w:rsid w:val="00B010D3"/>
    <w:rsid w:val="00B04611"/>
    <w:rsid w:val="00B06E49"/>
    <w:rsid w:val="00B078DB"/>
    <w:rsid w:val="00B12CEA"/>
    <w:rsid w:val="00B1483F"/>
    <w:rsid w:val="00B14FF9"/>
    <w:rsid w:val="00B20A65"/>
    <w:rsid w:val="00B3455E"/>
    <w:rsid w:val="00B35831"/>
    <w:rsid w:val="00B40C60"/>
    <w:rsid w:val="00B41B21"/>
    <w:rsid w:val="00B429BE"/>
    <w:rsid w:val="00B53D3D"/>
    <w:rsid w:val="00B54702"/>
    <w:rsid w:val="00B66BB7"/>
    <w:rsid w:val="00B77DD9"/>
    <w:rsid w:val="00B806CA"/>
    <w:rsid w:val="00B83A11"/>
    <w:rsid w:val="00B90C5E"/>
    <w:rsid w:val="00B917DA"/>
    <w:rsid w:val="00BA71C1"/>
    <w:rsid w:val="00BA7D04"/>
    <w:rsid w:val="00BB525B"/>
    <w:rsid w:val="00BC30AD"/>
    <w:rsid w:val="00BC4080"/>
    <w:rsid w:val="00BC6756"/>
    <w:rsid w:val="00BF3818"/>
    <w:rsid w:val="00BF797E"/>
    <w:rsid w:val="00C25587"/>
    <w:rsid w:val="00C32F02"/>
    <w:rsid w:val="00C33CD3"/>
    <w:rsid w:val="00C41FFF"/>
    <w:rsid w:val="00C45FC3"/>
    <w:rsid w:val="00C51D53"/>
    <w:rsid w:val="00C54614"/>
    <w:rsid w:val="00C566D7"/>
    <w:rsid w:val="00C60E59"/>
    <w:rsid w:val="00C63C54"/>
    <w:rsid w:val="00C6554A"/>
    <w:rsid w:val="00C73632"/>
    <w:rsid w:val="00C801FC"/>
    <w:rsid w:val="00C82232"/>
    <w:rsid w:val="00C823A1"/>
    <w:rsid w:val="00C9333E"/>
    <w:rsid w:val="00CA3B1F"/>
    <w:rsid w:val="00CA58CD"/>
    <w:rsid w:val="00CB4C20"/>
    <w:rsid w:val="00CC028D"/>
    <w:rsid w:val="00CC1813"/>
    <w:rsid w:val="00CC2504"/>
    <w:rsid w:val="00CC3108"/>
    <w:rsid w:val="00CC4ED8"/>
    <w:rsid w:val="00CD24BD"/>
    <w:rsid w:val="00CF072C"/>
    <w:rsid w:val="00CF07D9"/>
    <w:rsid w:val="00CF5853"/>
    <w:rsid w:val="00D12973"/>
    <w:rsid w:val="00D217B1"/>
    <w:rsid w:val="00D24C87"/>
    <w:rsid w:val="00D44456"/>
    <w:rsid w:val="00D4549E"/>
    <w:rsid w:val="00D45EB0"/>
    <w:rsid w:val="00D54264"/>
    <w:rsid w:val="00D659AD"/>
    <w:rsid w:val="00D767D8"/>
    <w:rsid w:val="00D80D64"/>
    <w:rsid w:val="00D856D8"/>
    <w:rsid w:val="00D91C6D"/>
    <w:rsid w:val="00DB1FB4"/>
    <w:rsid w:val="00DC0CAA"/>
    <w:rsid w:val="00DC520A"/>
    <w:rsid w:val="00DF7E89"/>
    <w:rsid w:val="00E05059"/>
    <w:rsid w:val="00E06FCA"/>
    <w:rsid w:val="00E07EF1"/>
    <w:rsid w:val="00E13ADC"/>
    <w:rsid w:val="00E1648F"/>
    <w:rsid w:val="00E17ECC"/>
    <w:rsid w:val="00E17F92"/>
    <w:rsid w:val="00E2083F"/>
    <w:rsid w:val="00E3260A"/>
    <w:rsid w:val="00E37601"/>
    <w:rsid w:val="00E41754"/>
    <w:rsid w:val="00E41892"/>
    <w:rsid w:val="00E43787"/>
    <w:rsid w:val="00E47E38"/>
    <w:rsid w:val="00E90A8C"/>
    <w:rsid w:val="00E930B8"/>
    <w:rsid w:val="00EA0FCA"/>
    <w:rsid w:val="00EA254E"/>
    <w:rsid w:val="00EB0426"/>
    <w:rsid w:val="00ED270B"/>
    <w:rsid w:val="00ED3444"/>
    <w:rsid w:val="00ED7C44"/>
    <w:rsid w:val="00EE10BA"/>
    <w:rsid w:val="00EE1D3F"/>
    <w:rsid w:val="00EE439F"/>
    <w:rsid w:val="00EF3A44"/>
    <w:rsid w:val="00EF797A"/>
    <w:rsid w:val="00F10194"/>
    <w:rsid w:val="00F11A18"/>
    <w:rsid w:val="00F17B10"/>
    <w:rsid w:val="00F30A8B"/>
    <w:rsid w:val="00F364AE"/>
    <w:rsid w:val="00F36630"/>
    <w:rsid w:val="00F40A13"/>
    <w:rsid w:val="00F40DCA"/>
    <w:rsid w:val="00F53B6F"/>
    <w:rsid w:val="00F72C25"/>
    <w:rsid w:val="00F74675"/>
    <w:rsid w:val="00F76A8E"/>
    <w:rsid w:val="00F80424"/>
    <w:rsid w:val="00FA0AD3"/>
    <w:rsid w:val="00FA7CE6"/>
    <w:rsid w:val="00FC0860"/>
    <w:rsid w:val="00FC5384"/>
    <w:rsid w:val="00FC7527"/>
    <w:rsid w:val="00FC7F18"/>
    <w:rsid w:val="00FD183E"/>
    <w:rsid w:val="05D38B37"/>
    <w:rsid w:val="06F4D533"/>
    <w:rsid w:val="1D95619A"/>
    <w:rsid w:val="1DCD0435"/>
    <w:rsid w:val="1E3619F5"/>
    <w:rsid w:val="2AF43BD2"/>
    <w:rsid w:val="2FA20586"/>
    <w:rsid w:val="34BE8E01"/>
    <w:rsid w:val="3BB7AD9A"/>
    <w:rsid w:val="3C15683F"/>
    <w:rsid w:val="414A2979"/>
    <w:rsid w:val="42C342E7"/>
    <w:rsid w:val="433AB54E"/>
    <w:rsid w:val="49EE60E1"/>
    <w:rsid w:val="4D178953"/>
    <w:rsid w:val="4F4C3397"/>
    <w:rsid w:val="515436ED"/>
    <w:rsid w:val="5B16404C"/>
    <w:rsid w:val="5F080D02"/>
    <w:rsid w:val="628505E0"/>
    <w:rsid w:val="69EB4869"/>
    <w:rsid w:val="75292CE1"/>
    <w:rsid w:val="767A018C"/>
    <w:rsid w:val="78B32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F458C67"/>
  <w15:chartTrackingRefBased/>
  <w15:docId w15:val="{5C6382E8-7328-9A49-9C4F-95F1B6E1C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2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1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27571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823A1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823A1"/>
    <w:pPr>
      <w:spacing w:after="100"/>
    </w:pPr>
  </w:style>
  <w:style w:type="character" w:customStyle="1" w:styleId="normaltextrun">
    <w:name w:val="normaltextrun"/>
    <w:basedOn w:val="DefaultParagraphFont"/>
    <w:rsid w:val="00550291"/>
  </w:style>
  <w:style w:type="character" w:customStyle="1" w:styleId="eop">
    <w:name w:val="eop"/>
    <w:basedOn w:val="DefaultParagraphFont"/>
    <w:rsid w:val="00550291"/>
  </w:style>
  <w:style w:type="paragraph" w:customStyle="1" w:styleId="paragraph">
    <w:name w:val="paragraph"/>
    <w:basedOn w:val="Normal"/>
    <w:rsid w:val="003178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TOC10">
    <w:name w:val="TOC1"/>
    <w:basedOn w:val="Normal"/>
    <w:qFormat/>
    <w:rsid w:val="00E07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10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3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8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2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89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45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70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882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15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11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4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7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7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4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8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89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2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801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71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8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58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92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258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33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25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85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68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62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4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11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88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76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71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50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58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3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84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35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59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8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52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07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30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1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65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2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68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262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340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7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57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9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1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0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0962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2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7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85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5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07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10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71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50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31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66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46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79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68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15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00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5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64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05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1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5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5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69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21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10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92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99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04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1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75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49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48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25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21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36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25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6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88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8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24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9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17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8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43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5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8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61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8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51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2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66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69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78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43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73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63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8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32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2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64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29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35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0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08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95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40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38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4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0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45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5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48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87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08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74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80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7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96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31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0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03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26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87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7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62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9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51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04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53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53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62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1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15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4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44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0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81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27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42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56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88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4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64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9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49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75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21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1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8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93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27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2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21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4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53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6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0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92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1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41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77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29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13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93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43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49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8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68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1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68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1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69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3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14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8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42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55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90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70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369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1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3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8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29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43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13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42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0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768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2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9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5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2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2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879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0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23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92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200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39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430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421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49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5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0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8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15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24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27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6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4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4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69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3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63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5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8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3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5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1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54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3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8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9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4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90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231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41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3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9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5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91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23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05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7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20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02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91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97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55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614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5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1055896-8E7E-D542-B9A5-8CFB61ABC7D8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6121C-2783-45F7-BEF9-59E6D8928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C:\Users\Andrew\AppData\Roaming\Microsoft\Templates\Student%20report%20with%20cover%20photo.dotx</Template>
  <TotalTime>32</TotalTime>
  <Pages>42</Pages>
  <Words>5211</Words>
  <Characters>29704</Characters>
  <Application>Microsoft Office Word</Application>
  <DocSecurity>0</DocSecurity>
  <Lines>247</Lines>
  <Paragraphs>69</Paragraphs>
  <ScaleCrop>false</ScaleCrop>
  <Company/>
  <LinksUpToDate>false</LinksUpToDate>
  <CharactersWithSpaces>34846</CharactersWithSpaces>
  <SharedDoc>false</SharedDoc>
  <HLinks>
    <vt:vector size="24" baseType="variant">
      <vt:variant>
        <vt:i4>1114165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_Toc500423212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_Toc500423211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_Toc500423206</vt:lpwstr>
      </vt:variant>
      <vt:variant>
        <vt:i4>1048629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_Toc500423205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 Adenshia</dc:creator>
  <cp:keywords/>
  <dc:description/>
  <cp:lastModifiedBy>Microsoft Office User</cp:lastModifiedBy>
  <cp:revision>131</cp:revision>
  <dcterms:created xsi:type="dcterms:W3CDTF">2020-12-14T00:48:00Z</dcterms:created>
  <dcterms:modified xsi:type="dcterms:W3CDTF">2020-12-14T03:35:00Z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documentId_1343</vt:lpwstr>
  </property>
  <property fmtid="{D5CDD505-2E9C-101B-9397-08002B2CF9AE}" pid="3" name="grammarly_documentContext">
    <vt:lpwstr>{"goals":[],"domain":"general","emotions":[],"dialect":"american"}</vt:lpwstr>
  </property>
</Properties>
</file>